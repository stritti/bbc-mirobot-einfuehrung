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6E5B" w:rsidRDefault="00C63E32" w:rsidP="00874D8E">
      <w:pPr>
        <w:pStyle w:val="Titel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2245463" wp14:editId="46C60ECA">
                <wp:simplePos x="0" y="0"/>
                <wp:positionH relativeFrom="column">
                  <wp:posOffset>3239226</wp:posOffset>
                </wp:positionH>
                <wp:positionV relativeFrom="paragraph">
                  <wp:posOffset>248920</wp:posOffset>
                </wp:positionV>
                <wp:extent cx="3275965" cy="3070225"/>
                <wp:effectExtent l="0" t="0" r="19685" b="15875"/>
                <wp:wrapNone/>
                <wp:docPr id="4" name="Abgerundetes 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3070225"/>
                        </a:xfrm>
                        <a:prstGeom prst="roundRect">
                          <a:avLst/>
                        </a:prstGeom>
                        <a:solidFill>
                          <a:srgbClr val="A50021">
                            <a:alpha val="43922"/>
                          </a:srgbClr>
                        </a:solidFill>
                        <a:ln>
                          <a:solidFill>
                            <a:srgbClr val="A8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0785" w:rsidRPr="00874D8E" w:rsidRDefault="00FD0785" w:rsidP="00FD0785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A80000"/>
                                <w:sz w:val="40"/>
                              </w:rPr>
                            </w:pPr>
                            <w:r w:rsidRPr="00874D8E">
                              <w:rPr>
                                <w:color w:val="A80000"/>
                                <w:sz w:val="40"/>
                              </w:rPr>
                              <w:t>Variable</w:t>
                            </w:r>
                            <w:r w:rsidR="00FE6A86">
                              <w:rPr>
                                <w:color w:val="A80000"/>
                                <w:sz w:val="40"/>
                              </w:rPr>
                              <w:t>n</w:t>
                            </w:r>
                          </w:p>
                          <w:p w:rsidR="00E75DFE" w:rsidRDefault="00E75DFE" w:rsidP="00BC30C4">
                            <w:pPr>
                              <w:pStyle w:val="Inhaltsverzeichnisberschrift"/>
                              <w:spacing w:before="0"/>
                              <w:rPr>
                                <w:color w:val="A8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0C675" wp14:editId="3E5A43C1">
                                  <wp:extent cx="1393371" cy="825702"/>
                                  <wp:effectExtent l="0" t="0" r="0" b="0"/>
                                  <wp:docPr id="4140" name="Grafik 4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4167" b="97222" l="2058" r="89712">
                                                        <a14:foregroundMark x1="49794" y1="4861" x2="49794" y2="4861"/>
                                                        <a14:foregroundMark x1="64609" y1="12500" x2="64609" y2="12500"/>
                                                        <a14:foregroundMark x1="5761" y1="9028" x2="5761" y2="9028"/>
                                                        <a14:foregroundMark x1="20988" y1="46528" x2="20988" y2="46528"/>
                                                        <a14:foregroundMark x1="21399" y1="40278" x2="21399" y2="40278"/>
                                                        <a14:foregroundMark x1="9465" y1="36111" x2="9465" y2="36111"/>
                                                        <a14:foregroundMark x1="15638" y1="65278" x2="15638" y2="65278"/>
                                                        <a14:foregroundMark x1="5350" y1="61111" x2="5350" y2="61111"/>
                                                        <a14:foregroundMark x1="44444" y1="87500" x2="44444" y2="87500"/>
                                                        <a14:foregroundMark x1="56790" y1="88194" x2="56790" y2="88194"/>
                                                        <a14:foregroundMark x1="49383" y1="90972" x2="49383" y2="90972"/>
                                                        <a14:foregroundMark x1="4938" y1="90278" x2="4938" y2="90278"/>
                                                        <a14:foregroundMark x1="63786" y1="13889" x2="63786" y2="13889"/>
                                                        <a14:foregroundMark x1="67901" y1="12500" x2="67901" y2="12500"/>
                                                        <a14:foregroundMark x1="52263" y1="8333" x2="52263" y2="8333"/>
                                                        <a14:foregroundMark x1="40329" y1="9722" x2="40329" y2="9722"/>
                                                        <a14:foregroundMark x1="27984" y1="12500" x2="27984" y2="12500"/>
                                                        <a14:foregroundMark x1="11111" y1="9028" x2="11111" y2="9028"/>
                                                        <a14:foregroundMark x1="30453" y1="9028" x2="30453" y2="9028"/>
                                                        <a14:foregroundMark x1="51440" y1="10417" x2="51440" y2="10417"/>
                                                        <a14:foregroundMark x1="71605" y1="9028" x2="71605" y2="9028"/>
                                                        <a14:foregroundMark x1="73663" y1="13194" x2="73663" y2="13194"/>
                                                        <a14:foregroundMark x1="74897" y1="16667" x2="74897" y2="16667"/>
                                                        <a14:foregroundMark x1="73663" y1="6944" x2="73663" y2="6944"/>
                                                        <a14:foregroundMark x1="41564" y1="6944" x2="41564" y2="6944"/>
                                                        <a14:foregroundMark x1="37860" y1="8333" x2="37860" y2="8333"/>
                                                        <a14:foregroundMark x1="27984" y1="8333" x2="27984" y2="8333"/>
                                                        <a14:foregroundMark x1="20165" y1="8333" x2="20165" y2="8333"/>
                                                        <a14:foregroundMark x1="2469" y1="41667" x2="2469" y2="41667"/>
                                                        <a14:foregroundMark x1="38683" y1="10417" x2="38683" y2="10417"/>
                                                        <a14:foregroundMark x1="17284" y1="12500" x2="17284" y2="12500"/>
                                                        <a14:foregroundMark x1="36626" y1="8333" x2="36626" y2="8333"/>
                                                        <a14:foregroundMark x1="49383" y1="5556" x2="49383" y2="5556"/>
                                                        <a14:foregroundMark x1="65844" y1="7639" x2="65844" y2="7639"/>
                                                        <a14:foregroundMark x1="58436" y1="4861" x2="58436" y2="4861"/>
                                                        <a14:foregroundMark x1="55967" y1="11806" x2="55967" y2="11806"/>
                                                        <a14:foregroundMark x1="64198" y1="8333" x2="64198" y2="8333"/>
                                                        <a14:foregroundMark x1="61728" y1="7639" x2="61728" y2="7639"/>
                                                        <a14:foregroundMark x1="71193" y1="6944" x2="71193" y2="6944"/>
                                                        <a14:foregroundMark x1="57613" y1="14583" x2="57613" y2="14583"/>
                                                        <a14:foregroundMark x1="46914" y1="12500" x2="46914" y2="12500"/>
                                                        <a14:foregroundMark x1="43621" y1="13194" x2="43621" y2="13194"/>
                                                        <a14:foregroundMark x1="33333" y1="14583" x2="33333" y2="14583"/>
                                                        <a14:foregroundMark x1="32510" y1="7639" x2="32510" y2="7639"/>
                                                        <a14:foregroundMark x1="20988" y1="9722" x2="20988" y2="9722"/>
                                                        <a14:foregroundMark x1="25103" y1="9028" x2="25103" y2="9028"/>
                                                        <a14:foregroundMark x1="22222" y1="10417" x2="22222" y2="10417"/>
                                                        <a14:foregroundMark x1="16049" y1="6944" x2="16049" y2="6944"/>
                                                        <a14:foregroundMark x1="11111" y1="13889" x2="11111" y2="13889"/>
                                                        <a14:foregroundMark x1="22222" y1="97222" x2="22222" y2="97222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3371" cy="8257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75DFE" w:rsidRDefault="00E75DFE" w:rsidP="00BC30C4">
                            <w:pPr>
                              <w:pStyle w:val="Inhaltsverzeichnisberschrift"/>
                              <w:spacing w:before="0"/>
                              <w:rPr>
                                <w:color w:val="A80000"/>
                              </w:rPr>
                            </w:pPr>
                          </w:p>
                          <w:p w:rsidR="00FD0785" w:rsidRPr="00874D8E" w:rsidRDefault="00BC30C4" w:rsidP="00BC30C4">
                            <w:pPr>
                              <w:pStyle w:val="Inhaltsverzeichnisberschrift"/>
                              <w:spacing w:before="0"/>
                              <w:rPr>
                                <w:color w:val="A80000"/>
                              </w:rPr>
                            </w:pPr>
                            <w:r>
                              <w:rPr>
                                <w:noProof/>
                                <w:color w:val="A80000"/>
                              </w:rPr>
                              <w:drawing>
                                <wp:inline distT="0" distB="0" distL="0" distR="0" wp14:anchorId="27E6275E" wp14:editId="43811C56">
                                  <wp:extent cx="1502229" cy="658963"/>
                                  <wp:effectExtent l="0" t="0" r="3175" b="8255"/>
                                  <wp:docPr id="4141" name="Grafik 4141" descr="C:\Users\ygl\AppData\Local\Temp\microbit-Screenshot-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ygl\AppData\Local\Temp\microbit-Screenshot-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3489" cy="6595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45463" id="Abgerundetes Rechteck 4" o:spid="_x0000_s1026" style="position:absolute;margin-left:255.05pt;margin-top:19.6pt;width:257.95pt;height:241.7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" fillcolor="#a50021" strokecolor="#a80000" strokeweight="2pt">
                <v:fill opacity="28784f"/>
                <v:textbox>
                  <w:txbxContent>
                    <w:p w:rsidR="00FD0785" w:rsidRPr="00874D8E" w:rsidRDefault="00FD0785" w:rsidP="00FD0785">
                      <w:pPr>
                        <w:pStyle w:val="Inhaltsverzeichnisberschrift"/>
                        <w:spacing w:before="0"/>
                        <w:jc w:val="center"/>
                        <w:rPr>
                          <w:color w:val="A80000"/>
                          <w:sz w:val="40"/>
                        </w:rPr>
                      </w:pPr>
                      <w:r w:rsidRPr="00874D8E">
                        <w:rPr>
                          <w:color w:val="A80000"/>
                          <w:sz w:val="40"/>
                        </w:rPr>
                        <w:t>Variable</w:t>
                      </w:r>
                      <w:r w:rsidR="00FE6A86">
                        <w:rPr>
                          <w:color w:val="A80000"/>
                          <w:sz w:val="40"/>
                        </w:rPr>
                        <w:t>n</w:t>
                      </w:r>
                    </w:p>
                    <w:p w:rsidR="00E75DFE" w:rsidRDefault="00E75DFE" w:rsidP="00BC30C4">
                      <w:pPr>
                        <w:pStyle w:val="Inhaltsverzeichnisberschrift"/>
                        <w:spacing w:before="0"/>
                        <w:rPr>
                          <w:color w:val="A8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D0C675" wp14:editId="3E5A43C1">
                            <wp:extent cx="1393371" cy="825702"/>
                            <wp:effectExtent l="0" t="0" r="0" b="0"/>
                            <wp:docPr id="4140" name="Grafik 41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9">
                                              <a14:imgEffect>
                                                <a14:backgroundRemoval t="4167" b="97222" l="2058" r="89712">
                                                  <a14:foregroundMark x1="49794" y1="4861" x2="49794" y2="4861"/>
                                                  <a14:foregroundMark x1="64609" y1="12500" x2="64609" y2="12500"/>
                                                  <a14:foregroundMark x1="5761" y1="9028" x2="5761" y2="9028"/>
                                                  <a14:foregroundMark x1="20988" y1="46528" x2="20988" y2="46528"/>
                                                  <a14:foregroundMark x1="21399" y1="40278" x2="21399" y2="40278"/>
                                                  <a14:foregroundMark x1="9465" y1="36111" x2="9465" y2="36111"/>
                                                  <a14:foregroundMark x1="15638" y1="65278" x2="15638" y2="65278"/>
                                                  <a14:foregroundMark x1="5350" y1="61111" x2="5350" y2="61111"/>
                                                  <a14:foregroundMark x1="44444" y1="87500" x2="44444" y2="87500"/>
                                                  <a14:foregroundMark x1="56790" y1="88194" x2="56790" y2="88194"/>
                                                  <a14:foregroundMark x1="49383" y1="90972" x2="49383" y2="90972"/>
                                                  <a14:foregroundMark x1="4938" y1="90278" x2="4938" y2="90278"/>
                                                  <a14:foregroundMark x1="63786" y1="13889" x2="63786" y2="13889"/>
                                                  <a14:foregroundMark x1="67901" y1="12500" x2="67901" y2="12500"/>
                                                  <a14:foregroundMark x1="52263" y1="8333" x2="52263" y2="8333"/>
                                                  <a14:foregroundMark x1="40329" y1="9722" x2="40329" y2="9722"/>
                                                  <a14:foregroundMark x1="27984" y1="12500" x2="27984" y2="12500"/>
                                                  <a14:foregroundMark x1="11111" y1="9028" x2="11111" y2="9028"/>
                                                  <a14:foregroundMark x1="30453" y1="9028" x2="30453" y2="9028"/>
                                                  <a14:foregroundMark x1="51440" y1="10417" x2="51440" y2="10417"/>
                                                  <a14:foregroundMark x1="71605" y1="9028" x2="71605" y2="9028"/>
                                                  <a14:foregroundMark x1="73663" y1="13194" x2="73663" y2="13194"/>
                                                  <a14:foregroundMark x1="74897" y1="16667" x2="74897" y2="16667"/>
                                                  <a14:foregroundMark x1="73663" y1="6944" x2="73663" y2="6944"/>
                                                  <a14:foregroundMark x1="41564" y1="6944" x2="41564" y2="6944"/>
                                                  <a14:foregroundMark x1="37860" y1="8333" x2="37860" y2="8333"/>
                                                  <a14:foregroundMark x1="27984" y1="8333" x2="27984" y2="8333"/>
                                                  <a14:foregroundMark x1="20165" y1="8333" x2="20165" y2="8333"/>
                                                  <a14:foregroundMark x1="2469" y1="41667" x2="2469" y2="41667"/>
                                                  <a14:foregroundMark x1="38683" y1="10417" x2="38683" y2="10417"/>
                                                  <a14:foregroundMark x1="17284" y1="12500" x2="17284" y2="12500"/>
                                                  <a14:foregroundMark x1="36626" y1="8333" x2="36626" y2="8333"/>
                                                  <a14:foregroundMark x1="49383" y1="5556" x2="49383" y2="5556"/>
                                                  <a14:foregroundMark x1="65844" y1="7639" x2="65844" y2="7639"/>
                                                  <a14:foregroundMark x1="58436" y1="4861" x2="58436" y2="4861"/>
                                                  <a14:foregroundMark x1="55967" y1="11806" x2="55967" y2="11806"/>
                                                  <a14:foregroundMark x1="64198" y1="8333" x2="64198" y2="8333"/>
                                                  <a14:foregroundMark x1="61728" y1="7639" x2="61728" y2="7639"/>
                                                  <a14:foregroundMark x1="71193" y1="6944" x2="71193" y2="6944"/>
                                                  <a14:foregroundMark x1="57613" y1="14583" x2="57613" y2="14583"/>
                                                  <a14:foregroundMark x1="46914" y1="12500" x2="46914" y2="12500"/>
                                                  <a14:foregroundMark x1="43621" y1="13194" x2="43621" y2="13194"/>
                                                  <a14:foregroundMark x1="33333" y1="14583" x2="33333" y2="14583"/>
                                                  <a14:foregroundMark x1="32510" y1="7639" x2="32510" y2="7639"/>
                                                  <a14:foregroundMark x1="20988" y1="9722" x2="20988" y2="9722"/>
                                                  <a14:foregroundMark x1="25103" y1="9028" x2="25103" y2="9028"/>
                                                  <a14:foregroundMark x1="22222" y1="10417" x2="22222" y2="10417"/>
                                                  <a14:foregroundMark x1="16049" y1="6944" x2="16049" y2="6944"/>
                                                  <a14:foregroundMark x1="11111" y1="13889" x2="11111" y2="13889"/>
                                                  <a14:foregroundMark x1="22222" y1="97222" x2="22222" y2="97222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3371" cy="8257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75DFE" w:rsidRDefault="00E75DFE" w:rsidP="00BC30C4">
                      <w:pPr>
                        <w:pStyle w:val="Inhaltsverzeichnisberschrift"/>
                        <w:spacing w:before="0"/>
                        <w:rPr>
                          <w:color w:val="A80000"/>
                        </w:rPr>
                      </w:pPr>
                    </w:p>
                    <w:p w:rsidR="00FD0785" w:rsidRPr="00874D8E" w:rsidRDefault="00BC30C4" w:rsidP="00BC30C4">
                      <w:pPr>
                        <w:pStyle w:val="Inhaltsverzeichnisberschrift"/>
                        <w:spacing w:before="0"/>
                        <w:rPr>
                          <w:color w:val="A80000"/>
                        </w:rPr>
                      </w:pPr>
                      <w:r>
                        <w:rPr>
                          <w:noProof/>
                          <w:color w:val="A80000"/>
                        </w:rPr>
                        <w:drawing>
                          <wp:inline distT="0" distB="0" distL="0" distR="0" wp14:anchorId="27E6275E" wp14:editId="43811C56">
                            <wp:extent cx="1502229" cy="658963"/>
                            <wp:effectExtent l="0" t="0" r="3175" b="8255"/>
                            <wp:docPr id="4141" name="Grafik 4141" descr="C:\Users\ygl\AppData\Local\Temp\microbit-Screenshot-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ygl\AppData\Local\Temp\microbit-Screenshot-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3489" cy="6595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85EBD89" wp14:editId="7599FD58">
                <wp:simplePos x="0" y="0"/>
                <wp:positionH relativeFrom="column">
                  <wp:posOffset>4232910</wp:posOffset>
                </wp:positionH>
                <wp:positionV relativeFrom="paragraph">
                  <wp:posOffset>7891145</wp:posOffset>
                </wp:positionV>
                <wp:extent cx="1892300" cy="326390"/>
                <wp:effectExtent l="266700" t="19050" r="12700" b="16510"/>
                <wp:wrapNone/>
                <wp:docPr id="43" name="Abgerundete rechteckige Legend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26390"/>
                        </a:xfrm>
                        <a:prstGeom prst="wedgeRoundRectCallout">
                          <a:avLst>
                            <a:gd name="adj1" fmla="val -63829"/>
                            <a:gd name="adj2" fmla="val -5269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3E32" w:rsidRPr="00F96D19" w:rsidRDefault="00C63E32" w:rsidP="00C63E32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 oder auf Gegenteil prüfen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EBD8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bgerundete rechteckige Legende 43" o:spid="_x0000_s1027" type="#_x0000_t62" style="position:absolute;margin-left:333.3pt;margin-top:621.35pt;width:149pt;height:25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" adj="-2987,-583" fillcolor="white [3205]" strokecolor="#7f7f7f [1605]" strokeweight="2pt">
                <v:textbox>
                  <w:txbxContent>
                    <w:p w:rsidR="00C63E32" w:rsidRPr="00F96D19" w:rsidRDefault="00C63E32" w:rsidP="00C63E32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 oder auf Gegenteil prüfen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F990B3C" wp14:editId="1D50D6CA">
                <wp:simplePos x="0" y="0"/>
                <wp:positionH relativeFrom="column">
                  <wp:posOffset>5169081</wp:posOffset>
                </wp:positionH>
                <wp:positionV relativeFrom="paragraph">
                  <wp:posOffset>7063830</wp:posOffset>
                </wp:positionV>
                <wp:extent cx="1306195" cy="729343"/>
                <wp:effectExtent l="971550" t="0" r="27305" b="13970"/>
                <wp:wrapNone/>
                <wp:docPr id="42" name="Abgerundete rechteckige Legend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729343"/>
                        </a:xfrm>
                        <a:prstGeom prst="wedgeRoundRectCallout">
                          <a:avLst>
                            <a:gd name="adj1" fmla="val -123543"/>
                            <a:gd name="adj2" fmla="val -163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798" w:rsidRPr="00F96D19" w:rsidRDefault="00AC231C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</w:t>
                            </w:r>
                            <w:r w:rsidR="00390798">
                              <w:rPr>
                                <w:color w:val="B4009E"/>
                              </w:rPr>
                              <w:t xml:space="preserve"> oder als Voraussetzung abfragen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90B3C" id="Abgerundete rechteckige Legende 42" o:spid="_x0000_s1028" type="#_x0000_t62" style="position:absolute;margin-left:407pt;margin-top:556.2pt;width:102.85pt;height:57.4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" adj="-15885,7274" fillcolor="white [3205]" strokecolor="#7f7f7f [1605]" strokeweight="2pt">
                <v:textbox>
                  <w:txbxContent>
                    <w:p w:rsidR="00390798" w:rsidRPr="00F96D19" w:rsidRDefault="00AC231C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</w:t>
                      </w:r>
                      <w:r w:rsidR="00390798">
                        <w:rPr>
                          <w:color w:val="B4009E"/>
                        </w:rPr>
                        <w:t xml:space="preserve"> oder als Voraussetzung abfragen</w:t>
                      </w:r>
                    </w:p>
                  </w:txbxContent>
                </v:textbox>
              </v:shape>
            </w:pict>
          </mc:Fallback>
        </mc:AlternateContent>
      </w:r>
      <w:r w:rsidR="0039079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14CBCA1" wp14:editId="37ED3DA3">
                <wp:simplePos x="0" y="0"/>
                <wp:positionH relativeFrom="column">
                  <wp:posOffset>5169081</wp:posOffset>
                </wp:positionH>
                <wp:positionV relativeFrom="paragraph">
                  <wp:posOffset>6399802</wp:posOffset>
                </wp:positionV>
                <wp:extent cx="1099185" cy="576580"/>
                <wp:effectExtent l="876300" t="38100" r="24765" b="13970"/>
                <wp:wrapNone/>
                <wp:docPr id="41" name="Abgerundete rechteckige Legend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576580"/>
                        </a:xfrm>
                        <a:prstGeom prst="wedgeRoundRectCallout">
                          <a:avLst>
                            <a:gd name="adj1" fmla="val -128542"/>
                            <a:gd name="adj2" fmla="val -5515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798" w:rsidRPr="00C63E32" w:rsidRDefault="00390798" w:rsidP="003907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B4009E"/>
                              </w:rPr>
                            </w:pPr>
                            <w:r w:rsidRPr="00C63E32">
                              <w:rPr>
                                <w:b/>
                                <w:color w:val="B4009E"/>
                              </w:rPr>
                              <w:t>Variablen</w:t>
                            </w:r>
                          </w:p>
                          <w:p w:rsidR="00390798" w:rsidRPr="00F96D19" w:rsidRDefault="00390798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vergleichen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CBCA1" id="Abgerundete rechteckige Legende 41" o:spid="_x0000_s1029" type="#_x0000_t62" style="position:absolute;margin-left:407pt;margin-top:503.9pt;width:86.55pt;height:45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" adj="-16965,-1113" fillcolor="white [3205]" strokecolor="#7f7f7f [1605]" strokeweight="2pt">
                <v:textbox>
                  <w:txbxContent>
                    <w:p w:rsidR="00390798" w:rsidRPr="00C63E32" w:rsidRDefault="00390798" w:rsidP="00390798">
                      <w:pPr>
                        <w:spacing w:after="0" w:line="240" w:lineRule="auto"/>
                        <w:jc w:val="center"/>
                        <w:rPr>
                          <w:b/>
                          <w:color w:val="B4009E"/>
                        </w:rPr>
                      </w:pPr>
                      <w:r w:rsidRPr="00C63E32">
                        <w:rPr>
                          <w:b/>
                          <w:color w:val="B4009E"/>
                        </w:rPr>
                        <w:t>Variablen</w:t>
                      </w:r>
                    </w:p>
                    <w:p w:rsidR="00390798" w:rsidRPr="00F96D19" w:rsidRDefault="00390798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vergleichen</w:t>
                      </w:r>
                    </w:p>
                  </w:txbxContent>
                </v:textbox>
              </v:shape>
            </w:pict>
          </mc:Fallback>
        </mc:AlternateContent>
      </w:r>
      <w:r w:rsidR="0039079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3626531" wp14:editId="10D0CD83">
                <wp:simplePos x="0" y="0"/>
                <wp:positionH relativeFrom="column">
                  <wp:posOffset>5169081</wp:posOffset>
                </wp:positionH>
                <wp:positionV relativeFrom="paragraph">
                  <wp:posOffset>3950516</wp:posOffset>
                </wp:positionV>
                <wp:extent cx="1099185" cy="902970"/>
                <wp:effectExtent l="1257300" t="0" r="24765" b="11430"/>
                <wp:wrapNone/>
                <wp:docPr id="40" name="Abgerundete rechteckige Legend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902970"/>
                        </a:xfrm>
                        <a:prstGeom prst="wedgeRoundRectCallout">
                          <a:avLst>
                            <a:gd name="adj1" fmla="val -162214"/>
                            <a:gd name="adj2" fmla="val 3023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798" w:rsidRDefault="00390798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Mehr Fälle? </w:t>
                            </w:r>
                          </w:p>
                          <w:p w:rsidR="00390798" w:rsidRPr="00F96D19" w:rsidRDefault="009A75EB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Einfach ü</w:t>
                            </w:r>
                            <w:r w:rsidR="00390798">
                              <w:rPr>
                                <w:color w:val="B4009E"/>
                              </w:rPr>
                              <w:t>ber das Rädchen erweitern!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26531" id="Abgerundete rechteckige Legende 40" o:spid="_x0000_s1030" type="#_x0000_t62" style="position:absolute;margin-left:407pt;margin-top:311.05pt;width:86.55pt;height:71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" adj="-24238,17331" fillcolor="white [3205]" strokecolor="#7f7f7f [1605]" strokeweight="2pt">
                <v:textbox>
                  <w:txbxContent>
                    <w:p w:rsidR="00390798" w:rsidRDefault="00390798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Mehr Fälle? </w:t>
                      </w:r>
                    </w:p>
                    <w:p w:rsidR="00390798" w:rsidRPr="00F96D19" w:rsidRDefault="009A75EB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Einfach ü</w:t>
                      </w:r>
                      <w:r w:rsidR="00390798">
                        <w:rPr>
                          <w:color w:val="B4009E"/>
                        </w:rPr>
                        <w:t>ber das Rädchen erweitern!</w:t>
                      </w:r>
                    </w:p>
                  </w:txbxContent>
                </v:textbox>
              </v:shape>
            </w:pict>
          </mc:Fallback>
        </mc:AlternateContent>
      </w:r>
      <w:r w:rsidR="00ED6569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271168" behindDoc="0" locked="0" layoutInCell="1" allowOverlap="1" wp14:anchorId="366D6FA0" wp14:editId="1F601489">
                <wp:simplePos x="0" y="0"/>
                <wp:positionH relativeFrom="column">
                  <wp:posOffset>-99695</wp:posOffset>
                </wp:positionH>
                <wp:positionV relativeFrom="paragraph">
                  <wp:posOffset>259715</wp:posOffset>
                </wp:positionV>
                <wp:extent cx="3276600" cy="3058160"/>
                <wp:effectExtent l="0" t="0" r="19050" b="27940"/>
                <wp:wrapNone/>
                <wp:docPr id="2" name="Abgerundetes 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3058160"/>
                        </a:xfrm>
                        <a:prstGeom prst="roundRect">
                          <a:avLst/>
                        </a:prstGeom>
                        <a:solidFill>
                          <a:srgbClr val="99CCFF">
                            <a:alpha val="50196"/>
                          </a:srgbClr>
                        </a:solidFill>
                        <a:ln>
                          <a:solidFill>
                            <a:srgbClr val="0078D7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6E5B" w:rsidRPr="00E01D24" w:rsidRDefault="00786E5B" w:rsidP="00ED6569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0078D7"/>
                                <w:sz w:val="40"/>
                              </w:rPr>
                            </w:pPr>
                            <w:r w:rsidRPr="00E01D24">
                              <w:rPr>
                                <w:color w:val="0078D7"/>
                                <w:sz w:val="40"/>
                              </w:rPr>
                              <w:t>Grundlagen</w:t>
                            </w:r>
                          </w:p>
                          <w:p w:rsidR="00B9617F" w:rsidRPr="00B9617F" w:rsidRDefault="00B9617F" w:rsidP="00B9617F">
                            <w:pPr>
                              <w:rPr>
                                <w:lang w:eastAsia="de-DE"/>
                              </w:rPr>
                            </w:pPr>
                          </w:p>
                          <w:p w:rsidR="00FE6A86" w:rsidRPr="00FE6A86" w:rsidRDefault="00FE6A86" w:rsidP="00FE6A86">
                            <w:pPr>
                              <w:rPr>
                                <w:lang w:eastAsia="de-DE"/>
                              </w:rPr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969EEF7" wp14:editId="5001572A">
                                  <wp:extent cx="1876425" cy="1831614"/>
                                  <wp:effectExtent l="0" t="0" r="0" b="0"/>
                                  <wp:docPr id="4142" name="Grafik 4142" descr="C:\Users\ygl\AppData\Local\Temp\microbit-Screenshot-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ygl\AppData\Local\Temp\microbit-Screenshot-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1955" cy="18370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D6FA0" id="Abgerundetes Rechteck 2" o:spid="_x0000_s1031" style="position:absolute;margin-left:-7.85pt;margin-top:20.45pt;width:258pt;height:240.8pt;z-index:25127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" fillcolor="#9cf" strokecolor="#0078d7" strokeweight="2pt">
                <v:fill opacity="32896f"/>
                <v:textbox>
                  <w:txbxContent>
                    <w:p w:rsidR="00786E5B" w:rsidRPr="00E01D24" w:rsidRDefault="00786E5B" w:rsidP="00ED6569">
                      <w:pPr>
                        <w:pStyle w:val="Inhaltsverzeichnisberschrift"/>
                        <w:spacing w:before="0"/>
                        <w:jc w:val="center"/>
                        <w:rPr>
                          <w:color w:val="0078D7"/>
                          <w:sz w:val="40"/>
                        </w:rPr>
                      </w:pPr>
                      <w:r w:rsidRPr="00E01D24">
                        <w:rPr>
                          <w:color w:val="0078D7"/>
                          <w:sz w:val="40"/>
                        </w:rPr>
                        <w:t>Grundlagen</w:t>
                      </w:r>
                    </w:p>
                    <w:p w:rsidR="00B9617F" w:rsidRPr="00B9617F" w:rsidRDefault="00B9617F" w:rsidP="00B9617F">
                      <w:pPr>
                        <w:rPr>
                          <w:lang w:eastAsia="de-DE"/>
                        </w:rPr>
                      </w:pPr>
                    </w:p>
                    <w:p w:rsidR="00FE6A86" w:rsidRPr="00FE6A86" w:rsidRDefault="00FE6A86" w:rsidP="00FE6A86">
                      <w:pPr>
                        <w:rPr>
                          <w:lang w:eastAsia="de-DE"/>
                        </w:rPr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969EEF7" wp14:editId="5001572A">
                            <wp:extent cx="1876425" cy="1831614"/>
                            <wp:effectExtent l="0" t="0" r="0" b="0"/>
                            <wp:docPr id="4142" name="Grafik 4142" descr="C:\Users\ygl\AppData\Local\Temp\microbit-Screenshot-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ygl\AppData\Local\Temp\microbit-Screenshot-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1955" cy="18370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F96D19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4008337" wp14:editId="62B6BEB4">
                <wp:simplePos x="0" y="0"/>
                <wp:positionH relativeFrom="column">
                  <wp:posOffset>5013960</wp:posOffset>
                </wp:positionH>
                <wp:positionV relativeFrom="paragraph">
                  <wp:posOffset>804001</wp:posOffset>
                </wp:positionV>
                <wp:extent cx="1382486" cy="903514"/>
                <wp:effectExtent l="381000" t="0" r="27305" b="11430"/>
                <wp:wrapNone/>
                <wp:docPr id="30" name="Abgerundete rechteckige Legend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486" cy="903514"/>
                        </a:xfrm>
                        <a:prstGeom prst="wedgeRoundRectCallout">
                          <a:avLst>
                            <a:gd name="adj1" fmla="val -76727"/>
                            <a:gd name="adj2" fmla="val -2131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6D19" w:rsidRPr="00F96D19" w:rsidRDefault="00F96D19" w:rsidP="00F96D19">
                            <w:pPr>
                              <w:spacing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Eine </w:t>
                            </w:r>
                            <w:r w:rsidRPr="000A2A43">
                              <w:rPr>
                                <w:b/>
                                <w:color w:val="B4009E"/>
                              </w:rPr>
                              <w:t>neue</w:t>
                            </w:r>
                            <w:r>
                              <w:rPr>
                                <w:color w:val="B4009E"/>
                              </w:rPr>
                              <w:t xml:space="preserve"> Variable anlegen oder eine </w:t>
                            </w:r>
                            <w:r w:rsidRPr="000A2A43">
                              <w:rPr>
                                <w:b/>
                                <w:color w:val="B4009E"/>
                              </w:rPr>
                              <w:t>bestehende</w:t>
                            </w:r>
                            <w:r>
                              <w:rPr>
                                <w:color w:val="B4009E"/>
                              </w:rPr>
                              <w:t xml:space="preserve"> wiederverwenden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08337" id="Abgerundete rechteckige Legende 30" o:spid="_x0000_s1032" type="#_x0000_t62" style="position:absolute;margin-left:394.8pt;margin-top:63.3pt;width:108.85pt;height:71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" adj="-5773,6196" fillcolor="white [3205]" strokecolor="#7f7f7f [1605]" strokeweight="2pt">
                <v:textbox>
                  <w:txbxContent>
                    <w:p w:rsidR="00F96D19" w:rsidRPr="00F96D19" w:rsidRDefault="00F96D19" w:rsidP="00F96D19">
                      <w:pPr>
                        <w:spacing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Eine </w:t>
                      </w:r>
                      <w:r w:rsidRPr="000A2A43">
                        <w:rPr>
                          <w:b/>
                          <w:color w:val="B4009E"/>
                        </w:rPr>
                        <w:t>neue</w:t>
                      </w:r>
                      <w:r>
                        <w:rPr>
                          <w:color w:val="B4009E"/>
                        </w:rPr>
                        <w:t xml:space="preserve"> Variable anlegen oder eine </w:t>
                      </w:r>
                      <w:r w:rsidRPr="000A2A43">
                        <w:rPr>
                          <w:b/>
                          <w:color w:val="B4009E"/>
                        </w:rPr>
                        <w:t>bestehende</w:t>
                      </w:r>
                      <w:r>
                        <w:rPr>
                          <w:color w:val="B4009E"/>
                        </w:rPr>
                        <w:t xml:space="preserve"> wiederverwenden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B9617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7BEE48C" wp14:editId="11528A95">
                <wp:simplePos x="0" y="0"/>
                <wp:positionH relativeFrom="column">
                  <wp:posOffset>1330657</wp:posOffset>
                </wp:positionH>
                <wp:positionV relativeFrom="paragraph">
                  <wp:posOffset>243859</wp:posOffset>
                </wp:positionV>
                <wp:extent cx="1762125" cy="511791"/>
                <wp:effectExtent l="685800" t="0" r="28575" b="22225"/>
                <wp:wrapNone/>
                <wp:docPr id="4113" name="Abgerundete rechteckige Legende 4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511791"/>
                        </a:xfrm>
                        <a:prstGeom prst="wedgeRoundRectCallout">
                          <a:avLst>
                            <a:gd name="adj1" fmla="val -87829"/>
                            <a:gd name="adj2" fmla="val 3204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617F" w:rsidRDefault="00B9617F" w:rsidP="00B9617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>Wann soll das Programm ausgeführt werden?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EE48C" id="Abgerundete rechteckige Legende 4113" o:spid="_x0000_s1033" type="#_x0000_t62" style="position:absolute;margin-left:104.8pt;margin-top:19.2pt;width:138.75pt;height:40.3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" adj="-8171,17721" fillcolor="white [3205]" strokecolor="#7f7f7f [1605]" strokeweight="2pt">
                <v:textbox>
                  <w:txbxContent>
                    <w:p w:rsidR="00B9617F" w:rsidRDefault="00B9617F" w:rsidP="00B9617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>Wann soll das Programm ausgeführt werden?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B9617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69B20B1" wp14:editId="2841E05F">
                <wp:simplePos x="0" y="0"/>
                <wp:positionH relativeFrom="column">
                  <wp:posOffset>1824327</wp:posOffset>
                </wp:positionH>
                <wp:positionV relativeFrom="paragraph">
                  <wp:posOffset>317638</wp:posOffset>
                </wp:positionV>
                <wp:extent cx="1264920" cy="915477"/>
                <wp:effectExtent l="666750" t="38100" r="11430" b="18415"/>
                <wp:wrapNone/>
                <wp:docPr id="19" name="Abgerundete rechteckige Legend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915477"/>
                        </a:xfrm>
                        <a:prstGeom prst="wedgeRoundRectCallout">
                          <a:avLst>
                            <a:gd name="adj1" fmla="val -102964"/>
                            <a:gd name="adj2" fmla="val -5227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0B1B" w:rsidRDefault="002A0B1B" w:rsidP="00F96D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>Einfach das passende Symbol wählen zeichnen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B20B1" id="Abgerundete rechteckige Legende 19" o:spid="_x0000_s1034" type="#_x0000_t62" style="position:absolute;margin-left:143.65pt;margin-top:25pt;width:99.6pt;height:72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" adj="-11440,-491" fillcolor="white [3205]" strokecolor="#7f7f7f [1605]" strokeweight="2pt">
                <v:textbox>
                  <w:txbxContent>
                    <w:p w:rsidR="002A0B1B" w:rsidRDefault="002A0B1B" w:rsidP="00F96D19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>Einfach das passende Symbol wählen zeichnen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332421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2496D97" wp14:editId="55FDDB7F">
                <wp:simplePos x="0" y="0"/>
                <wp:positionH relativeFrom="column">
                  <wp:posOffset>5260975</wp:posOffset>
                </wp:positionH>
                <wp:positionV relativeFrom="paragraph">
                  <wp:posOffset>55789</wp:posOffset>
                </wp:positionV>
                <wp:extent cx="990600" cy="478155"/>
                <wp:effectExtent l="266700" t="0" r="19050" b="17145"/>
                <wp:wrapNone/>
                <wp:docPr id="25" name="Abgerundete rechteckige Legend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78155"/>
                        </a:xfrm>
                        <a:prstGeom prst="wedgeRoundRectCallout">
                          <a:avLst>
                            <a:gd name="adj1" fmla="val -75422"/>
                            <a:gd name="adj2" fmla="val -102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0C4" w:rsidRDefault="00E75DFE" w:rsidP="00F96D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>Wert zuweisen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96D97" id="Abgerundete rechteckige Legende 25" o:spid="_x0000_s1035" type="#_x0000_t62" style="position:absolute;margin-left:414.25pt;margin-top:4.4pt;width:78pt;height:37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" adj="-5491,8591" fillcolor="white [3205]" strokecolor="#7f7f7f [1605]" strokeweight="2pt">
                <v:textbox>
                  <w:txbxContent>
                    <w:p w:rsidR="00BC30C4" w:rsidRDefault="00E75DFE" w:rsidP="00F96D19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>Wert zuweisen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B9617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DA8656" wp14:editId="08604AA4">
                <wp:simplePos x="0" y="0"/>
                <wp:positionH relativeFrom="column">
                  <wp:posOffset>1423035</wp:posOffset>
                </wp:positionH>
                <wp:positionV relativeFrom="paragraph">
                  <wp:posOffset>227330</wp:posOffset>
                </wp:positionV>
                <wp:extent cx="990600" cy="739140"/>
                <wp:effectExtent l="342900" t="0" r="19050" b="22860"/>
                <wp:wrapNone/>
                <wp:docPr id="21" name="Abgerundete rechteckige Legend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39140"/>
                        </a:xfrm>
                        <a:prstGeom prst="wedgeRoundRectCallout">
                          <a:avLst>
                            <a:gd name="adj1" fmla="val -82839"/>
                            <a:gd name="adj2" fmla="val -2326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0B1B" w:rsidRDefault="002A0B1B" w:rsidP="002A0B1B">
                            <w:pPr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>… oder selbst zeichnen</w:t>
                            </w:r>
                            <w:r w:rsidR="00BC30C4">
                              <w:rPr>
                                <w:color w:val="B4009E"/>
                              </w:rPr>
                              <w:t xml:space="preserve"> </w:t>
                            </w:r>
                            <w:r w:rsidR="00BC30C4" w:rsidRPr="00BC30C4">
                              <w:rPr>
                                <w:color w:val="B4009E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A8656" id="Abgerundete rechteckige Legende 21" o:spid="_x0000_s1036" type="#_x0000_t62" style="position:absolute;margin-left:112.05pt;margin-top:17.9pt;width:78pt;height:5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" adj="-7093,5774" fillcolor="white [3205]" strokecolor="#7f7f7f [1605]" strokeweight="2pt">
                <v:textbox>
                  <w:txbxContent>
                    <w:p w:rsidR="002A0B1B" w:rsidRDefault="002A0B1B" w:rsidP="002A0B1B">
                      <w:pPr>
                        <w:jc w:val="center"/>
                      </w:pPr>
                      <w:r>
                        <w:rPr>
                          <w:color w:val="B4009E"/>
                        </w:rPr>
                        <w:t>… oder selbst zeichnen</w:t>
                      </w:r>
                      <w:r w:rsidR="00BC30C4">
                        <w:rPr>
                          <w:color w:val="B4009E"/>
                        </w:rPr>
                        <w:t xml:space="preserve"> </w:t>
                      </w:r>
                      <w:r w:rsidR="00BC30C4" w:rsidRPr="00BC30C4">
                        <w:rPr>
                          <w:color w:val="B4009E"/>
                        </w:rPr>
                        <w:sym w:font="Wingdings" w:char="F04A"/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332421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11C2E4C" wp14:editId="612906B4">
                <wp:simplePos x="0" y="0"/>
                <wp:positionH relativeFrom="column">
                  <wp:posOffset>4175760</wp:posOffset>
                </wp:positionH>
                <wp:positionV relativeFrom="paragraph">
                  <wp:posOffset>50165</wp:posOffset>
                </wp:positionV>
                <wp:extent cx="1943100" cy="533400"/>
                <wp:effectExtent l="0" t="209550" r="19050" b="19050"/>
                <wp:wrapNone/>
                <wp:docPr id="26" name="Abgerundete rechteckige Legend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33400"/>
                        </a:xfrm>
                        <a:prstGeom prst="wedgeRoundRectCallout">
                          <a:avLst>
                            <a:gd name="adj1" fmla="val -26101"/>
                            <a:gd name="adj2" fmla="val -8618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5DFE" w:rsidRDefault="00E75DFE" w:rsidP="00E75DFE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Wert um </w:t>
                            </w:r>
                            <w:r w:rsidR="00AC231C">
                              <w:rPr>
                                <w:color w:val="B4009E"/>
                              </w:rPr>
                              <w:t>„</w:t>
                            </w:r>
                            <w:r>
                              <w:rPr>
                                <w:color w:val="B4009E"/>
                              </w:rPr>
                              <w:t>X</w:t>
                            </w:r>
                            <w:r w:rsidR="00AC231C">
                              <w:rPr>
                                <w:color w:val="B4009E"/>
                              </w:rPr>
                              <w:t>“</w:t>
                            </w:r>
                            <w:r>
                              <w:rPr>
                                <w:color w:val="B4009E"/>
                              </w:rPr>
                              <w:t xml:space="preserve"> erhöhen ODER</w:t>
                            </w:r>
                          </w:p>
                          <w:p w:rsidR="00E75DFE" w:rsidRDefault="00AC231C" w:rsidP="00E75DF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 xml:space="preserve">durch </w:t>
                            </w:r>
                            <w:r w:rsidR="00E75DFE">
                              <w:rPr>
                                <w:color w:val="B4009E"/>
                              </w:rPr>
                              <w:t xml:space="preserve"> </w:t>
                            </w:r>
                            <w:r>
                              <w:rPr>
                                <w:color w:val="B4009E"/>
                              </w:rPr>
                              <w:t xml:space="preserve">„- </w:t>
                            </w:r>
                            <w:r w:rsidR="00F96D19">
                              <w:rPr>
                                <w:color w:val="B4009E"/>
                              </w:rPr>
                              <w:t>X</w:t>
                            </w:r>
                            <w:r>
                              <w:rPr>
                                <w:color w:val="B4009E"/>
                              </w:rPr>
                              <w:t>“</w:t>
                            </w:r>
                            <w:r w:rsidR="00E75DFE">
                              <w:rPr>
                                <w:color w:val="B4009E"/>
                              </w:rPr>
                              <w:t xml:space="preserve">  mindern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C2E4C" id="Abgerundete rechteckige Legende 26" o:spid="_x0000_s1037" type="#_x0000_t62" style="position:absolute;margin-left:328.8pt;margin-top:3.95pt;width:153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" adj="5162,-7815" fillcolor="white [3205]" strokecolor="#7f7f7f [1605]" strokeweight="2pt">
                <v:textbox>
                  <w:txbxContent>
                    <w:p w:rsidR="00E75DFE" w:rsidRDefault="00E75DFE" w:rsidP="00E75DFE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Wert um </w:t>
                      </w:r>
                      <w:r w:rsidR="00AC231C">
                        <w:rPr>
                          <w:color w:val="B4009E"/>
                        </w:rPr>
                        <w:t>„</w:t>
                      </w:r>
                      <w:r>
                        <w:rPr>
                          <w:color w:val="B4009E"/>
                        </w:rPr>
                        <w:t>X</w:t>
                      </w:r>
                      <w:r w:rsidR="00AC231C">
                        <w:rPr>
                          <w:color w:val="B4009E"/>
                        </w:rPr>
                        <w:t>“</w:t>
                      </w:r>
                      <w:r>
                        <w:rPr>
                          <w:color w:val="B4009E"/>
                        </w:rPr>
                        <w:t xml:space="preserve"> erhöhen ODER</w:t>
                      </w:r>
                    </w:p>
                    <w:p w:rsidR="00E75DFE" w:rsidRDefault="00AC231C" w:rsidP="00E75DFE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 xml:space="preserve">durch </w:t>
                      </w:r>
                      <w:r w:rsidR="00E75DFE">
                        <w:rPr>
                          <w:color w:val="B4009E"/>
                        </w:rPr>
                        <w:t xml:space="preserve"> </w:t>
                      </w:r>
                      <w:r>
                        <w:rPr>
                          <w:color w:val="B4009E"/>
                        </w:rPr>
                        <w:t xml:space="preserve">„- </w:t>
                      </w:r>
                      <w:r w:rsidR="00F96D19">
                        <w:rPr>
                          <w:color w:val="B4009E"/>
                        </w:rPr>
                        <w:t>X</w:t>
                      </w:r>
                      <w:r>
                        <w:rPr>
                          <w:color w:val="B4009E"/>
                        </w:rPr>
                        <w:t>“</w:t>
                      </w:r>
                      <w:r w:rsidR="00E75DFE">
                        <w:rPr>
                          <w:color w:val="B4009E"/>
                        </w:rPr>
                        <w:t xml:space="preserve">  mindern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E2696E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039742" behindDoc="0" locked="0" layoutInCell="1" allowOverlap="1" wp14:anchorId="7DF31335" wp14:editId="7134E711">
                <wp:simplePos x="0" y="0"/>
                <wp:positionH relativeFrom="column">
                  <wp:posOffset>3273264</wp:posOffset>
                </wp:positionH>
                <wp:positionV relativeFrom="paragraph">
                  <wp:posOffset>53975</wp:posOffset>
                </wp:positionV>
                <wp:extent cx="3275965" cy="4969510"/>
                <wp:effectExtent l="0" t="0" r="19685" b="21590"/>
                <wp:wrapNone/>
                <wp:docPr id="7" name="Abgerundetes 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969510"/>
                        </a:xfrm>
                        <a:prstGeom prst="roundRect">
                          <a:avLst/>
                        </a:prstGeom>
                        <a:solidFill>
                          <a:srgbClr val="006600">
                            <a:alpha val="9020"/>
                          </a:srgbClr>
                        </a:solidFill>
                        <a:ln>
                          <a:solidFill>
                            <a:srgbClr val="00697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4D8E" w:rsidRPr="00874D8E" w:rsidRDefault="00874D8E" w:rsidP="00874D8E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006970"/>
                                <w:sz w:val="40"/>
                              </w:rPr>
                            </w:pPr>
                            <w:r w:rsidRPr="00874D8E">
                              <w:rPr>
                                <w:color w:val="006970"/>
                                <w:sz w:val="40"/>
                              </w:rPr>
                              <w:t>Logik</w:t>
                            </w:r>
                          </w:p>
                          <w:p w:rsidR="00874D8E" w:rsidRPr="00874D8E" w:rsidRDefault="000A2A43" w:rsidP="000A2A43">
                            <w:pPr>
                              <w:pStyle w:val="Inhaltsverzeichnisberschrift"/>
                              <w:spacing w:before="0"/>
                              <w:rPr>
                                <w:color w:val="00697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EDAE80" wp14:editId="0D4C5798">
                                  <wp:extent cx="1034142" cy="646909"/>
                                  <wp:effectExtent l="0" t="0" r="0" b="1270"/>
                                  <wp:docPr id="4134" name="Grafik 4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2061" cy="6518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C915B2" wp14:editId="71521F55">
                                  <wp:extent cx="1717482" cy="3419061"/>
                                  <wp:effectExtent l="0" t="0" r="0" b="0"/>
                                  <wp:docPr id="4135" name="Grafik 4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backgroundRemoval t="2632" b="95142" l="8134" r="91388">
                                                        <a14:foregroundMark x1="18660" y1="7490" x2="18660" y2="7490"/>
                                                        <a14:foregroundMark x1="28230" y1="3644" x2="28230" y2="3644"/>
                                                        <a14:foregroundMark x1="63636" y1="3441" x2="63636" y2="3441"/>
                                                        <a14:foregroundMark x1="52153" y1="3644" x2="52153" y2="3644"/>
                                                        <a14:foregroundMark x1="45933" y1="3644" x2="45933" y2="3644"/>
                                                        <a14:foregroundMark x1="67464" y1="5466" x2="67464" y2="5466"/>
                                                        <a14:foregroundMark x1="55981" y1="4453" x2="55981" y2="4453"/>
                                                        <a14:foregroundMark x1="12919" y1="4251" x2="12919" y2="4251"/>
                                                        <a14:foregroundMark x1="22488" y1="20850" x2="22488" y2="20850"/>
                                                        <a14:foregroundMark x1="12919" y1="18016" x2="12919" y2="18016"/>
                                                        <a14:foregroundMark x1="8134" y1="18421" x2="8134" y2="18421"/>
                                                        <a14:foregroundMark x1="64115" y1="18421" x2="64115" y2="18421"/>
                                                        <a14:foregroundMark x1="84211" y1="18826" x2="84211" y2="18826"/>
                                                        <a14:foregroundMark x1="76077" y1="16802" x2="76077" y2="16802"/>
                                                        <a14:foregroundMark x1="87560" y1="17409" x2="87560" y2="17409"/>
                                                        <a14:foregroundMark x1="92344" y1="17409" x2="92344" y2="17409"/>
                                                        <a14:foregroundMark x1="91866" y1="19028" x2="91866" y2="19028"/>
                                                        <a14:foregroundMark x1="72727" y1="19028" x2="72727" y2="19028"/>
                                                        <a14:foregroundMark x1="70335" y1="17409" x2="70335" y2="17409"/>
                                                        <a14:foregroundMark x1="62679" y1="18826" x2="62679" y2="18826"/>
                                                        <a14:foregroundMark x1="64593" y1="17004" x2="64593" y2="17004"/>
                                                        <a14:foregroundMark x1="68900" y1="20445" x2="68900" y2="20445"/>
                                                        <a14:foregroundMark x1="73684" y1="20243" x2="73684" y2="20243"/>
                                                        <a14:foregroundMark x1="51196" y1="4251" x2="51196" y2="4251"/>
                                                        <a14:foregroundMark x1="52632" y1="3036" x2="52632" y2="3036"/>
                                                        <a14:foregroundMark x1="11962" y1="38462" x2="11962" y2="38462"/>
                                                        <a14:foregroundMark x1="15789" y1="41498" x2="15789" y2="41498"/>
                                                        <a14:foregroundMark x1="15789" y1="40081" x2="15789" y2="40081"/>
                                                        <a14:foregroundMark x1="61722" y1="41093" x2="61722" y2="41093"/>
                                                        <a14:foregroundMark x1="33014" y1="47166" x2="33014" y2="47166"/>
                                                        <a14:foregroundMark x1="15789" y1="49393" x2="15789" y2="49393"/>
                                                        <a14:foregroundMark x1="29187" y1="63563" x2="29187" y2="63563"/>
                                                        <a14:foregroundMark x1="15311" y1="61538" x2="15311" y2="61538"/>
                                                        <a14:foregroundMark x1="11483" y1="60121" x2="11483" y2="60121"/>
                                                        <a14:foregroundMark x1="13397" y1="63158" x2="13397" y2="63158"/>
                                                        <a14:foregroundMark x1="16746" y1="61741" x2="16746" y2="61741"/>
                                                        <a14:foregroundMark x1="16746" y1="63968" x2="16746" y2="63968"/>
                                                        <a14:foregroundMark x1="27751" y1="60526" x2="27751" y2="60526"/>
                                                        <a14:foregroundMark x1="52632" y1="62348" x2="52632" y2="62348"/>
                                                        <a14:foregroundMark x1="55024" y1="64372" x2="55024" y2="64372"/>
                                                        <a14:foregroundMark x1="54545" y1="61741" x2="54545" y2="61741"/>
                                                        <a14:foregroundMark x1="54545" y1="60526" x2="54545" y2="60526"/>
                                                        <a14:foregroundMark x1="59809" y1="51619" x2="59809" y2="51619"/>
                                                        <a14:foregroundMark x1="35407" y1="69231" x2="35407" y2="69231"/>
                                                        <a14:foregroundMark x1="15789" y1="71053" x2="15789" y2="71053"/>
                                                        <a14:foregroundMark x1="15789" y1="70040" x2="15789" y2="70040"/>
                                                        <a14:foregroundMark x1="15311" y1="73077" x2="15311" y2="73077"/>
                                                        <a14:foregroundMark x1="55502" y1="71862" x2="55502" y2="71862"/>
                                                        <a14:foregroundMark x1="57416" y1="70648" x2="57416" y2="70648"/>
                                                        <a14:foregroundMark x1="58852" y1="72672" x2="58852" y2="72672"/>
                                                        <a14:foregroundMark x1="13876" y1="78947" x2="13876" y2="78947"/>
                                                        <a14:foregroundMark x1="71770" y1="3644" x2="71770" y2="3644"/>
                                                        <a14:foregroundMark x1="67943" y1="3441" x2="67943" y2="3441"/>
                                                        <a14:foregroundMark x1="73684" y1="3036" x2="73684" y2="3036"/>
                                                        <a14:foregroundMark x1="78469" y1="3036" x2="78469" y2="3036"/>
                                                        <a14:foregroundMark x1="58373" y1="71053" x2="58373" y2="71053"/>
                                                        <a14:foregroundMark x1="15311" y1="72065" x2="15311" y2="72065"/>
                                                        <a14:foregroundMark x1="34928" y1="72267" x2="34928" y2="72267"/>
                                                        <a14:foregroundMark x1="12919" y1="80364" x2="12919" y2="80364"/>
                                                        <a14:foregroundMark x1="17225" y1="89676" x2="17225" y2="89676"/>
                                                        <a14:foregroundMark x1="17225" y1="95142" x2="17225" y2="95142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rcRect b="1577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20937" cy="34259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F31335" id="Abgerundetes Rechteck 7" o:spid="_x0000_s1038" style="position:absolute;margin-left:257.75pt;margin-top:4.25pt;width:257.95pt;height:391.3pt;z-index:2510397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" fillcolor="#060" strokecolor="#006970" strokeweight="2pt">
                <v:fill opacity="5911f"/>
                <v:textbox>
                  <w:txbxContent>
                    <w:p w:rsidR="00874D8E" w:rsidRPr="00874D8E" w:rsidRDefault="00874D8E" w:rsidP="00874D8E">
                      <w:pPr>
                        <w:pStyle w:val="Inhaltsverzeichnisberschrift"/>
                        <w:spacing w:before="0"/>
                        <w:jc w:val="center"/>
                        <w:rPr>
                          <w:color w:val="006970"/>
                          <w:sz w:val="40"/>
                        </w:rPr>
                      </w:pPr>
                      <w:r w:rsidRPr="00874D8E">
                        <w:rPr>
                          <w:color w:val="006970"/>
                          <w:sz w:val="40"/>
                        </w:rPr>
                        <w:t>Logik</w:t>
                      </w:r>
                    </w:p>
                    <w:p w:rsidR="00874D8E" w:rsidRPr="00874D8E" w:rsidRDefault="000A2A43" w:rsidP="000A2A43">
                      <w:pPr>
                        <w:pStyle w:val="Inhaltsverzeichnisberschrift"/>
                        <w:spacing w:before="0"/>
                        <w:rPr>
                          <w:color w:val="00697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EDAE80" wp14:editId="0D4C5798">
                            <wp:extent cx="1034142" cy="646909"/>
                            <wp:effectExtent l="0" t="0" r="0" b="1270"/>
                            <wp:docPr id="4134" name="Grafik 4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2061" cy="6518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C915B2" wp14:editId="71521F55">
                            <wp:extent cx="1717482" cy="3419061"/>
                            <wp:effectExtent l="0" t="0" r="0" b="0"/>
                            <wp:docPr id="4135" name="Grafik 4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backgroundRemoval t="2632" b="95142" l="8134" r="91388">
                                                  <a14:foregroundMark x1="18660" y1="7490" x2="18660" y2="7490"/>
                                                  <a14:foregroundMark x1="28230" y1="3644" x2="28230" y2="3644"/>
                                                  <a14:foregroundMark x1="63636" y1="3441" x2="63636" y2="3441"/>
                                                  <a14:foregroundMark x1="52153" y1="3644" x2="52153" y2="3644"/>
                                                  <a14:foregroundMark x1="45933" y1="3644" x2="45933" y2="3644"/>
                                                  <a14:foregroundMark x1="67464" y1="5466" x2="67464" y2="5466"/>
                                                  <a14:foregroundMark x1="55981" y1="4453" x2="55981" y2="4453"/>
                                                  <a14:foregroundMark x1="12919" y1="4251" x2="12919" y2="4251"/>
                                                  <a14:foregroundMark x1="22488" y1="20850" x2="22488" y2="20850"/>
                                                  <a14:foregroundMark x1="12919" y1="18016" x2="12919" y2="18016"/>
                                                  <a14:foregroundMark x1="8134" y1="18421" x2="8134" y2="18421"/>
                                                  <a14:foregroundMark x1="64115" y1="18421" x2="64115" y2="18421"/>
                                                  <a14:foregroundMark x1="84211" y1="18826" x2="84211" y2="18826"/>
                                                  <a14:foregroundMark x1="76077" y1="16802" x2="76077" y2="16802"/>
                                                  <a14:foregroundMark x1="87560" y1="17409" x2="87560" y2="17409"/>
                                                  <a14:foregroundMark x1="92344" y1="17409" x2="92344" y2="17409"/>
                                                  <a14:foregroundMark x1="91866" y1="19028" x2="91866" y2="19028"/>
                                                  <a14:foregroundMark x1="72727" y1="19028" x2="72727" y2="19028"/>
                                                  <a14:foregroundMark x1="70335" y1="17409" x2="70335" y2="17409"/>
                                                  <a14:foregroundMark x1="62679" y1="18826" x2="62679" y2="18826"/>
                                                  <a14:foregroundMark x1="64593" y1="17004" x2="64593" y2="17004"/>
                                                  <a14:foregroundMark x1="68900" y1="20445" x2="68900" y2="20445"/>
                                                  <a14:foregroundMark x1="73684" y1="20243" x2="73684" y2="20243"/>
                                                  <a14:foregroundMark x1="51196" y1="4251" x2="51196" y2="4251"/>
                                                  <a14:foregroundMark x1="52632" y1="3036" x2="52632" y2="3036"/>
                                                  <a14:foregroundMark x1="11962" y1="38462" x2="11962" y2="38462"/>
                                                  <a14:foregroundMark x1="15789" y1="41498" x2="15789" y2="41498"/>
                                                  <a14:foregroundMark x1="15789" y1="40081" x2="15789" y2="40081"/>
                                                  <a14:foregroundMark x1="61722" y1="41093" x2="61722" y2="41093"/>
                                                  <a14:foregroundMark x1="33014" y1="47166" x2="33014" y2="47166"/>
                                                  <a14:foregroundMark x1="15789" y1="49393" x2="15789" y2="49393"/>
                                                  <a14:foregroundMark x1="29187" y1="63563" x2="29187" y2="63563"/>
                                                  <a14:foregroundMark x1="15311" y1="61538" x2="15311" y2="61538"/>
                                                  <a14:foregroundMark x1="11483" y1="60121" x2="11483" y2="60121"/>
                                                  <a14:foregroundMark x1="13397" y1="63158" x2="13397" y2="63158"/>
                                                  <a14:foregroundMark x1="16746" y1="61741" x2="16746" y2="61741"/>
                                                  <a14:foregroundMark x1="16746" y1="63968" x2="16746" y2="63968"/>
                                                  <a14:foregroundMark x1="27751" y1="60526" x2="27751" y2="60526"/>
                                                  <a14:foregroundMark x1="52632" y1="62348" x2="52632" y2="62348"/>
                                                  <a14:foregroundMark x1="55024" y1="64372" x2="55024" y2="64372"/>
                                                  <a14:foregroundMark x1="54545" y1="61741" x2="54545" y2="61741"/>
                                                  <a14:foregroundMark x1="54545" y1="60526" x2="54545" y2="60526"/>
                                                  <a14:foregroundMark x1="59809" y1="51619" x2="59809" y2="51619"/>
                                                  <a14:foregroundMark x1="35407" y1="69231" x2="35407" y2="69231"/>
                                                  <a14:foregroundMark x1="15789" y1="71053" x2="15789" y2="71053"/>
                                                  <a14:foregroundMark x1="15789" y1="70040" x2="15789" y2="70040"/>
                                                  <a14:foregroundMark x1="15311" y1="73077" x2="15311" y2="73077"/>
                                                  <a14:foregroundMark x1="55502" y1="71862" x2="55502" y2="71862"/>
                                                  <a14:foregroundMark x1="57416" y1="70648" x2="57416" y2="70648"/>
                                                  <a14:foregroundMark x1="58852" y1="72672" x2="58852" y2="72672"/>
                                                  <a14:foregroundMark x1="13876" y1="78947" x2="13876" y2="78947"/>
                                                  <a14:foregroundMark x1="71770" y1="3644" x2="71770" y2="3644"/>
                                                  <a14:foregroundMark x1="67943" y1="3441" x2="67943" y2="3441"/>
                                                  <a14:foregroundMark x1="73684" y1="3036" x2="73684" y2="3036"/>
                                                  <a14:foregroundMark x1="78469" y1="3036" x2="78469" y2="3036"/>
                                                  <a14:foregroundMark x1="58373" y1="71053" x2="58373" y2="71053"/>
                                                  <a14:foregroundMark x1="15311" y1="72065" x2="15311" y2="72065"/>
                                                  <a14:foregroundMark x1="34928" y1="72267" x2="34928" y2="72267"/>
                                                  <a14:foregroundMark x1="12919" y1="80364" x2="12919" y2="80364"/>
                                                  <a14:foregroundMark x1="17225" y1="89676" x2="17225" y2="89676"/>
                                                  <a14:foregroundMark x1="17225" y1="95142" x2="17225" y2="95142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rcRect b="1577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20937" cy="342593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270144" behindDoc="1" locked="0" layoutInCell="1" allowOverlap="1" wp14:anchorId="3568E3B9" wp14:editId="13F4EE7A">
                <wp:simplePos x="0" y="0"/>
                <wp:positionH relativeFrom="column">
                  <wp:posOffset>-99060</wp:posOffset>
                </wp:positionH>
                <wp:positionV relativeFrom="paragraph">
                  <wp:posOffset>54771</wp:posOffset>
                </wp:positionV>
                <wp:extent cx="3276600" cy="2459990"/>
                <wp:effectExtent l="0" t="0" r="19050" b="16510"/>
                <wp:wrapNone/>
                <wp:docPr id="3" name="Abgerundetes 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245999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B400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6E5B" w:rsidRPr="00874D8E" w:rsidRDefault="00874D8E" w:rsidP="00786E5B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B4009E"/>
                                <w:sz w:val="40"/>
                              </w:rPr>
                            </w:pPr>
                            <w:r>
                              <w:rPr>
                                <w:color w:val="B4009E"/>
                                <w:sz w:val="40"/>
                              </w:rPr>
                              <w:t>Eingabe</w:t>
                            </w:r>
                            <w:r w:rsidR="00FE6A86">
                              <w:rPr>
                                <w:color w:val="B4009E"/>
                                <w:sz w:val="40"/>
                              </w:rPr>
                              <w:t>n</w:t>
                            </w:r>
                          </w:p>
                          <w:p w:rsidR="00A128D2" w:rsidRDefault="00A128D2" w:rsidP="00A128D2">
                            <w:pPr>
                              <w:pStyle w:val="Inhaltsverzeichnisberschrift"/>
                              <w:spacing w:before="0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noProof/>
                                <w:color w:val="B4009E"/>
                              </w:rPr>
                              <w:drawing>
                                <wp:inline distT="0" distB="0" distL="0" distR="0" wp14:anchorId="2734CF81" wp14:editId="300947A1">
                                  <wp:extent cx="1502229" cy="906153"/>
                                  <wp:effectExtent l="0" t="0" r="3175" b="8255"/>
                                  <wp:docPr id="4136" name="Grafik 4136" descr="C:\Users\ygl\AppData\Local\Temp\microbit-Screenshot-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ygl\AppData\Local\Temp\microbit-Screenshot-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996" cy="9090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86E5B" w:rsidRPr="00874D8E" w:rsidRDefault="00786E5B" w:rsidP="00A128D2">
                            <w:pPr>
                              <w:pStyle w:val="Inhaltsverzeichnisberschrift"/>
                              <w:spacing w:before="0"/>
                              <w:rPr>
                                <w:color w:val="B4009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68E3B9" id="Abgerundetes Rechteck 3" o:spid="_x0000_s1039" style="position:absolute;margin-left:-7.8pt;margin-top:4.3pt;width:258pt;height:193.7pt;z-index:-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" fillcolor="#f8c8e9 [660]" strokecolor="#b4009e" strokeweight="2pt">
                <v:textbox>
                  <w:txbxContent>
                    <w:p w:rsidR="00786E5B" w:rsidRPr="00874D8E" w:rsidRDefault="00874D8E" w:rsidP="00786E5B">
                      <w:pPr>
                        <w:pStyle w:val="Inhaltsverzeichnisberschrift"/>
                        <w:spacing w:before="0"/>
                        <w:jc w:val="center"/>
                        <w:rPr>
                          <w:color w:val="B4009E"/>
                          <w:sz w:val="40"/>
                        </w:rPr>
                      </w:pPr>
                      <w:r>
                        <w:rPr>
                          <w:color w:val="B4009E"/>
                          <w:sz w:val="40"/>
                        </w:rPr>
                        <w:t>Eingabe</w:t>
                      </w:r>
                      <w:r w:rsidR="00FE6A86">
                        <w:rPr>
                          <w:color w:val="B4009E"/>
                          <w:sz w:val="40"/>
                        </w:rPr>
                        <w:t>n</w:t>
                      </w:r>
                    </w:p>
                    <w:p w:rsidR="00A128D2" w:rsidRDefault="00A128D2" w:rsidP="00A128D2">
                      <w:pPr>
                        <w:pStyle w:val="Inhaltsverzeichnisberschrift"/>
                        <w:spacing w:before="0"/>
                        <w:rPr>
                          <w:color w:val="B4009E"/>
                        </w:rPr>
                      </w:pPr>
                      <w:r>
                        <w:rPr>
                          <w:noProof/>
                          <w:color w:val="B4009E"/>
                        </w:rPr>
                        <w:drawing>
                          <wp:inline distT="0" distB="0" distL="0" distR="0" wp14:anchorId="2734CF81" wp14:editId="300947A1">
                            <wp:extent cx="1502229" cy="906153"/>
                            <wp:effectExtent l="0" t="0" r="3175" b="8255"/>
                            <wp:docPr id="4136" name="Grafik 4136" descr="C:\Users\ygl\AppData\Local\Temp\microbit-Screenshot-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ygl\AppData\Local\Temp\microbit-Screenshot-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6996" cy="9090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86E5B" w:rsidRPr="00874D8E" w:rsidRDefault="00786E5B" w:rsidP="00A128D2">
                      <w:pPr>
                        <w:pStyle w:val="Inhaltsverzeichnisberschrift"/>
                        <w:spacing w:before="0"/>
                        <w:rPr>
                          <w:color w:val="B4009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C63E32" w:rsidRDefault="000E705B" w:rsidP="00C63E32">
      <w:r>
        <w:rPr>
          <w:noProof/>
          <w:lang w:eastAsia="de-DE"/>
        </w:rPr>
        <w:drawing>
          <wp:anchor distT="0" distB="0" distL="114300" distR="114300" simplePos="0" relativeHeight="251664384" behindDoc="1" locked="0" layoutInCell="1" allowOverlap="1" wp14:anchorId="159158F6" wp14:editId="040E8A7F">
            <wp:simplePos x="0" y="0"/>
            <wp:positionH relativeFrom="column">
              <wp:posOffset>1939290</wp:posOffset>
            </wp:positionH>
            <wp:positionV relativeFrom="paragraph">
              <wp:posOffset>208280</wp:posOffset>
            </wp:positionV>
            <wp:extent cx="1033780" cy="230505"/>
            <wp:effectExtent l="0" t="0" r="0" b="0"/>
            <wp:wrapTight wrapText="bothSides">
              <wp:wrapPolygon edited="0">
                <wp:start x="398" y="0"/>
                <wp:lineTo x="0" y="5355"/>
                <wp:lineTo x="398" y="19636"/>
                <wp:lineTo x="21096" y="19636"/>
                <wp:lineTo x="21096" y="0"/>
                <wp:lineTo x="398" y="0"/>
              </wp:wrapPolygon>
            </wp:wrapTight>
            <wp:docPr id="4110" name="Grafik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9524" b="83333" l="4787" r="92553">
                                  <a14:foregroundMark x1="11170" y1="35714" x2="11170" y2="35714"/>
                                  <a14:foregroundMark x1="11170" y1="35714" x2="11170" y2="35714"/>
                                  <a14:foregroundMark x1="24468" y1="40476" x2="24468" y2="40476"/>
                                  <a14:foregroundMark x1="41489" y1="47619" x2="41489" y2="47619"/>
                                  <a14:foregroundMark x1="59574" y1="47619" x2="59574" y2="47619"/>
                                  <a14:foregroundMark x1="73404" y1="47619" x2="73404" y2="47619"/>
                                  <a14:foregroundMark x1="90426" y1="52381" x2="90426" y2="52381"/>
                                  <a14:foregroundMark x1="93085" y1="45238" x2="93085" y2="45238"/>
                                  <a14:foregroundMark x1="4787" y1="45238" x2="4787" y2="45238"/>
                                  <a14:backgroundMark x1="20213" y1="92857" x2="20213" y2="92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78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E32" w:rsidRDefault="000E705B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3D54C" wp14:editId="0B7A9011">
                <wp:simplePos x="0" y="0"/>
                <wp:positionH relativeFrom="column">
                  <wp:posOffset>1848181</wp:posOffset>
                </wp:positionH>
                <wp:positionV relativeFrom="paragraph">
                  <wp:posOffset>241383</wp:posOffset>
                </wp:positionV>
                <wp:extent cx="1240155" cy="556260"/>
                <wp:effectExtent l="0" t="209550" r="17145" b="15240"/>
                <wp:wrapNone/>
                <wp:docPr id="4112" name="Abgerundete rechteckige Legende 4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155" cy="556260"/>
                        </a:xfrm>
                        <a:prstGeom prst="wedgeRoundRectCallout">
                          <a:avLst>
                            <a:gd name="adj1" fmla="val 5898"/>
                            <a:gd name="adj2" fmla="val -8582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705B" w:rsidRPr="00A128D2" w:rsidRDefault="00AC231C" w:rsidP="000E705B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o</w:t>
                            </w:r>
                            <w:r w:rsidR="000E705B">
                              <w:rPr>
                                <w:color w:val="B4009E"/>
                              </w:rPr>
                              <w:t>der die Sensor-Werte auslesen</w:t>
                            </w:r>
                          </w:p>
                          <w:p w:rsidR="000E705B" w:rsidRDefault="000E705B" w:rsidP="000E705B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3D54C" id="Abgerundete rechteckige Legende 4112" o:spid="_x0000_s1040" type="#_x0000_t62" style="position:absolute;margin-left:145.55pt;margin-top:19pt;width:97.65pt;height:4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" adj="12074,-7737" fillcolor="white [3205]" strokecolor="#7f7f7f [1605]" strokeweight="2pt">
                <v:textbox>
                  <w:txbxContent>
                    <w:p w:rsidR="000E705B" w:rsidRPr="00A128D2" w:rsidRDefault="00AC231C" w:rsidP="000E705B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o</w:t>
                      </w:r>
                      <w:r w:rsidR="000E705B">
                        <w:rPr>
                          <w:color w:val="B4009E"/>
                        </w:rPr>
                        <w:t>der die Sensor-Werte auslesen</w:t>
                      </w:r>
                    </w:p>
                    <w:p w:rsidR="000E705B" w:rsidRDefault="000E705B" w:rsidP="000E705B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7F58C47" wp14:editId="22137129">
                <wp:simplePos x="0" y="0"/>
                <wp:positionH relativeFrom="column">
                  <wp:posOffset>531586</wp:posOffset>
                </wp:positionH>
                <wp:positionV relativeFrom="paragraph">
                  <wp:posOffset>78105</wp:posOffset>
                </wp:positionV>
                <wp:extent cx="990600" cy="326390"/>
                <wp:effectExtent l="0" t="114300" r="19050" b="16510"/>
                <wp:wrapNone/>
                <wp:docPr id="17" name="Abgerundete rechteckige Legend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26390"/>
                        </a:xfrm>
                        <a:prstGeom prst="wedgeRoundRectCallout">
                          <a:avLst>
                            <a:gd name="adj1" fmla="val 4799"/>
                            <a:gd name="adj2" fmla="val -831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768B" w:rsidRPr="00A128D2" w:rsidRDefault="00C5768B" w:rsidP="000E705B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 w:rsidRPr="00A128D2">
                              <w:rPr>
                                <w:color w:val="B4009E"/>
                              </w:rPr>
                              <w:t>A</w:t>
                            </w:r>
                            <w:r>
                              <w:rPr>
                                <w:color w:val="B4009E"/>
                              </w:rPr>
                              <w:t xml:space="preserve"> / </w:t>
                            </w:r>
                            <w:r w:rsidRPr="00A128D2">
                              <w:rPr>
                                <w:color w:val="B4009E"/>
                              </w:rPr>
                              <w:t xml:space="preserve">B </w:t>
                            </w:r>
                            <w:r>
                              <w:rPr>
                                <w:color w:val="B4009E"/>
                              </w:rPr>
                              <w:t>/ A&amp;</w:t>
                            </w:r>
                            <w:r w:rsidRPr="00A128D2">
                              <w:rPr>
                                <w:color w:val="B4009E"/>
                              </w:rPr>
                              <w:t>B</w:t>
                            </w:r>
                          </w:p>
                          <w:p w:rsidR="00C5768B" w:rsidRDefault="00C5768B" w:rsidP="000E705B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58C47" id="Abgerundete rechteckige Legende 17" o:spid="_x0000_s1041" type="#_x0000_t62" style="position:absolute;margin-left:41.85pt;margin-top:6.15pt;width:78pt;height:25.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" adj="11837,-7168" fillcolor="white [3205]" strokecolor="#7f7f7f [1605]" strokeweight="2pt">
                <v:textbox>
                  <w:txbxContent>
                    <w:p w:rsidR="00C5768B" w:rsidRPr="00A128D2" w:rsidRDefault="00C5768B" w:rsidP="000E705B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 w:rsidRPr="00A128D2">
                        <w:rPr>
                          <w:color w:val="B4009E"/>
                        </w:rPr>
                        <w:t>A</w:t>
                      </w:r>
                      <w:r>
                        <w:rPr>
                          <w:color w:val="B4009E"/>
                        </w:rPr>
                        <w:t xml:space="preserve"> / </w:t>
                      </w:r>
                      <w:r w:rsidRPr="00A128D2">
                        <w:rPr>
                          <w:color w:val="B4009E"/>
                        </w:rPr>
                        <w:t xml:space="preserve">B </w:t>
                      </w:r>
                      <w:r>
                        <w:rPr>
                          <w:color w:val="B4009E"/>
                        </w:rPr>
                        <w:t>/ A&amp;</w:t>
                      </w:r>
                      <w:r w:rsidRPr="00A128D2">
                        <w:rPr>
                          <w:color w:val="B4009E"/>
                        </w:rPr>
                        <w:t>B</w:t>
                      </w:r>
                    </w:p>
                    <w:p w:rsidR="00C5768B" w:rsidRDefault="00C5768B" w:rsidP="000E705B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0E705B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EE904FD" wp14:editId="2C71489C">
                <wp:simplePos x="0" y="0"/>
                <wp:positionH relativeFrom="column">
                  <wp:posOffset>130700</wp:posOffset>
                </wp:positionH>
                <wp:positionV relativeFrom="paragraph">
                  <wp:posOffset>220014</wp:posOffset>
                </wp:positionV>
                <wp:extent cx="2601595" cy="685800"/>
                <wp:effectExtent l="0" t="361950" r="27305" b="19050"/>
                <wp:wrapNone/>
                <wp:docPr id="22" name="Abgerundete rechteckige Legend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595" cy="685800"/>
                        </a:xfrm>
                        <a:prstGeom prst="wedgeRoundRectCallout">
                          <a:avLst>
                            <a:gd name="adj1" fmla="val -18788"/>
                            <a:gd name="adj2" fmla="val -10061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0C4" w:rsidRDefault="00BC30C4" w:rsidP="00BC30C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54E029E" wp14:editId="2CC74848">
                                  <wp:extent cx="2351315" cy="502855"/>
                                  <wp:effectExtent l="0" t="0" r="0" b="0"/>
                                  <wp:docPr id="48" name="Grafik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9471" cy="5067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904FD" id="Abgerundete rechteckige Legende 22" o:spid="_x0000_s1042" type="#_x0000_t62" style="position:absolute;margin-left:10.3pt;margin-top:17.3pt;width:204.85pt;height:5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" adj="6742,-10932" fillcolor="white [3205]" strokecolor="#7f7f7f [1605]" strokeweight="2pt">
                <v:textbox>
                  <w:txbxContent>
                    <w:p w:rsidR="00BC30C4" w:rsidRDefault="00BC30C4" w:rsidP="00BC30C4">
                      <w:pPr>
                        <w:jc w:val="center"/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54E029E" wp14:editId="2CC74848">
                            <wp:extent cx="2351315" cy="502855"/>
                            <wp:effectExtent l="0" t="0" r="0" b="0"/>
                            <wp:docPr id="48" name="Grafik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9471" cy="5067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AC231C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1EF4302" wp14:editId="42EA77CC">
                <wp:simplePos x="0" y="0"/>
                <wp:positionH relativeFrom="column">
                  <wp:posOffset>5318760</wp:posOffset>
                </wp:positionH>
                <wp:positionV relativeFrom="paragraph">
                  <wp:posOffset>153670</wp:posOffset>
                </wp:positionV>
                <wp:extent cx="1153795" cy="1065530"/>
                <wp:effectExtent l="266700" t="0" r="27305" b="20320"/>
                <wp:wrapNone/>
                <wp:docPr id="37" name="Abgerundete rechteckige Legend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1065530"/>
                        </a:xfrm>
                        <a:prstGeom prst="wedgeRoundRectCallout">
                          <a:avLst>
                            <a:gd name="adj1" fmla="val -71677"/>
                            <a:gd name="adj2" fmla="val -3242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A43" w:rsidRPr="00F96D19" w:rsidRDefault="000A2A43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Wenn </w:t>
                            </w:r>
                            <w:r w:rsidR="00C63E32">
                              <w:rPr>
                                <w:color w:val="B4009E"/>
                              </w:rPr>
                              <w:t>die Bedingung der Variable stimmt</w:t>
                            </w:r>
                            <w:r w:rsidR="00AC231C">
                              <w:rPr>
                                <w:color w:val="B4009E"/>
                              </w:rPr>
                              <w:t>,</w:t>
                            </w:r>
                            <w:r w:rsidR="00AC231C">
                              <w:rPr>
                                <w:color w:val="B4009E"/>
                              </w:rPr>
                              <w:br/>
                              <w:t xml:space="preserve"> dann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4302" id="Abgerundete rechteckige Legende 37" o:spid="_x0000_s1043" type="#_x0000_t62" style="position:absolute;margin-left:418.8pt;margin-top:12.1pt;width:90.85pt;height:83.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" adj="-4682,3796" fillcolor="white [3205]" strokecolor="#7f7f7f [1605]" strokeweight="2pt">
                <v:textbox>
                  <w:txbxContent>
                    <w:p w:rsidR="000A2A43" w:rsidRPr="00F96D19" w:rsidRDefault="000A2A43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Wenn </w:t>
                      </w:r>
                      <w:r w:rsidR="00C63E32">
                        <w:rPr>
                          <w:color w:val="B4009E"/>
                        </w:rPr>
                        <w:t>die Bedingung der Variable stimmt</w:t>
                      </w:r>
                      <w:r w:rsidR="00AC231C">
                        <w:rPr>
                          <w:color w:val="B4009E"/>
                        </w:rPr>
                        <w:t>,</w:t>
                      </w:r>
                      <w:r w:rsidR="00AC231C">
                        <w:rPr>
                          <w:color w:val="B4009E"/>
                        </w:rPr>
                        <w:br/>
                        <w:t xml:space="preserve"> dann …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332421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CCED971" wp14:editId="367896B3">
                <wp:simplePos x="0" y="0"/>
                <wp:positionH relativeFrom="column">
                  <wp:posOffset>-99695</wp:posOffset>
                </wp:positionH>
                <wp:positionV relativeFrom="paragraph">
                  <wp:posOffset>143036</wp:posOffset>
                </wp:positionV>
                <wp:extent cx="3276600" cy="2440995"/>
                <wp:effectExtent l="0" t="0" r="19050" b="16510"/>
                <wp:wrapNone/>
                <wp:docPr id="8" name="Abgerundetes 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2440995"/>
                        </a:xfrm>
                        <a:prstGeom prst="roundRect">
                          <a:avLst/>
                        </a:prstGeom>
                        <a:solidFill>
                          <a:srgbClr val="660066">
                            <a:alpha val="7843"/>
                          </a:srgbClr>
                        </a:solidFill>
                        <a:ln>
                          <a:solidFill>
                            <a:srgbClr val="71267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4D8E" w:rsidRPr="00874D8E" w:rsidRDefault="00874D8E" w:rsidP="00874D8E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712672"/>
                                <w:sz w:val="40"/>
                              </w:rPr>
                            </w:pPr>
                            <w:r w:rsidRPr="00874D8E">
                              <w:rPr>
                                <w:color w:val="712672"/>
                                <w:sz w:val="40"/>
                              </w:rPr>
                              <w:t>Mathematik</w:t>
                            </w:r>
                          </w:p>
                          <w:p w:rsidR="00874D8E" w:rsidRPr="00874D8E" w:rsidRDefault="00332421" w:rsidP="00332421">
                            <w:pPr>
                              <w:pStyle w:val="Inhaltsverzeichnisberschrift"/>
                              <w:spacing w:before="0"/>
                              <w:rPr>
                                <w:color w:val="71267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526C93" wp14:editId="2F1BF9BA">
                                  <wp:extent cx="2752851" cy="1064525"/>
                                  <wp:effectExtent l="0" t="0" r="0" b="2540"/>
                                  <wp:docPr id="51" name="Grafik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0">
                                                    <a14:imgEffect>
                                                      <a14:backgroundRemoval t="5096" b="89809" l="2217" r="95813">
                                                        <a14:foregroundMark x1="13054" y1="10191" x2="13054" y2="10191"/>
                                                        <a14:foregroundMark x1="4433" y1="15287" x2="4433" y2="15287"/>
                                                        <a14:foregroundMark x1="5172" y1="7643" x2="5172" y2="7643"/>
                                                        <a14:foregroundMark x1="3941" y1="6369" x2="3941" y2="6369"/>
                                                        <a14:foregroundMark x1="5172" y1="38217" x2="5172" y2="38217"/>
                                                        <a14:foregroundMark x1="2463" y1="36306" x2="2463" y2="36306"/>
                                                        <a14:foregroundMark x1="6650" y1="33121" x2="6650" y2="33121"/>
                                                        <a14:foregroundMark x1="5419" y1="38854" x2="5419" y2="38854"/>
                                                        <a14:foregroundMark x1="16749" y1="61783" x2="16749" y2="61783"/>
                                                        <a14:foregroundMark x1="11576" y1="59236" x2="11576" y2="59236"/>
                                                        <a14:foregroundMark x1="19212" y1="60510" x2="19212" y2="60510"/>
                                                        <a14:foregroundMark x1="28079" y1="60510" x2="28079" y2="60510"/>
                                                        <a14:foregroundMark x1="88916" y1="71338" x2="88916" y2="71338"/>
                                                        <a14:foregroundMark x1="95813" y1="64331" x2="95813" y2="64331"/>
                                                        <a14:foregroundMark x1="41133" y1="84713" x2="41133" y2="84713"/>
                                                        <a14:foregroundMark x1="11084" y1="14650" x2="11084" y2="14650"/>
                                                        <a14:foregroundMark x1="5911" y1="40127" x2="5911" y2="40127"/>
                                                        <a14:foregroundMark x1="31034" y1="12739" x2="31034" y2="12739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9548" cy="10748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CED971" id="Abgerundetes Rechteck 8" o:spid="_x0000_s1044" style="position:absolute;margin-left:-7.85pt;margin-top:11.25pt;width:258pt;height:192.2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" fillcolor="#606" strokecolor="#712672" strokeweight="2pt">
                <v:fill opacity="5140f"/>
                <v:textbox>
                  <w:txbxContent>
                    <w:p w:rsidR="00874D8E" w:rsidRPr="00874D8E" w:rsidRDefault="00874D8E" w:rsidP="00874D8E">
                      <w:pPr>
                        <w:pStyle w:val="Inhaltsverzeichnisberschrift"/>
                        <w:spacing w:before="0"/>
                        <w:jc w:val="center"/>
                        <w:rPr>
                          <w:color w:val="712672"/>
                          <w:sz w:val="40"/>
                        </w:rPr>
                      </w:pPr>
                      <w:r w:rsidRPr="00874D8E">
                        <w:rPr>
                          <w:color w:val="712672"/>
                          <w:sz w:val="40"/>
                        </w:rPr>
                        <w:t>Mathematik</w:t>
                      </w:r>
                    </w:p>
                    <w:p w:rsidR="00874D8E" w:rsidRPr="00874D8E" w:rsidRDefault="00332421" w:rsidP="00332421">
                      <w:pPr>
                        <w:pStyle w:val="Inhaltsverzeichnisberschrift"/>
                        <w:spacing w:before="0"/>
                        <w:rPr>
                          <w:color w:val="71267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526C93" wp14:editId="2F1BF9BA">
                            <wp:extent cx="2752851" cy="1064525"/>
                            <wp:effectExtent l="0" t="0" r="0" b="2540"/>
                            <wp:docPr id="51" name="Grafik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0">
                                              <a14:imgEffect>
                                                <a14:backgroundRemoval t="5096" b="89809" l="2217" r="95813">
                                                  <a14:foregroundMark x1="13054" y1="10191" x2="13054" y2="10191"/>
                                                  <a14:foregroundMark x1="4433" y1="15287" x2="4433" y2="15287"/>
                                                  <a14:foregroundMark x1="5172" y1="7643" x2="5172" y2="7643"/>
                                                  <a14:foregroundMark x1="3941" y1="6369" x2="3941" y2="6369"/>
                                                  <a14:foregroundMark x1="5172" y1="38217" x2="5172" y2="38217"/>
                                                  <a14:foregroundMark x1="2463" y1="36306" x2="2463" y2="36306"/>
                                                  <a14:foregroundMark x1="6650" y1="33121" x2="6650" y2="33121"/>
                                                  <a14:foregroundMark x1="5419" y1="38854" x2="5419" y2="38854"/>
                                                  <a14:foregroundMark x1="16749" y1="61783" x2="16749" y2="61783"/>
                                                  <a14:foregroundMark x1="11576" y1="59236" x2="11576" y2="59236"/>
                                                  <a14:foregroundMark x1="19212" y1="60510" x2="19212" y2="60510"/>
                                                  <a14:foregroundMark x1="28079" y1="60510" x2="28079" y2="60510"/>
                                                  <a14:foregroundMark x1="88916" y1="71338" x2="88916" y2="71338"/>
                                                  <a14:foregroundMark x1="95813" y1="64331" x2="95813" y2="64331"/>
                                                  <a14:foregroundMark x1="41133" y1="84713" x2="41133" y2="84713"/>
                                                  <a14:foregroundMark x1="11084" y1="14650" x2="11084" y2="14650"/>
                                                  <a14:foregroundMark x1="5911" y1="40127" x2="5911" y2="40127"/>
                                                  <a14:foregroundMark x1="31034" y1="12739" x2="31034" y2="12739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9548" cy="10748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C63E32" w:rsidRDefault="002C05F9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3A11EA" wp14:editId="0DCE2364">
                <wp:simplePos x="0" y="0"/>
                <wp:positionH relativeFrom="column">
                  <wp:posOffset>1424396</wp:posOffset>
                </wp:positionH>
                <wp:positionV relativeFrom="paragraph">
                  <wp:posOffset>284117</wp:posOffset>
                </wp:positionV>
                <wp:extent cx="1664970" cy="478790"/>
                <wp:effectExtent l="381000" t="0" r="11430" b="16510"/>
                <wp:wrapNone/>
                <wp:docPr id="52" name="Abgerundete rechteckige Legend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478790"/>
                        </a:xfrm>
                        <a:prstGeom prst="wedgeRoundRectCallout">
                          <a:avLst>
                            <a:gd name="adj1" fmla="val -72450"/>
                            <a:gd name="adj2" fmla="val -206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05F9" w:rsidRPr="00F96D19" w:rsidRDefault="002C05F9" w:rsidP="002C05F9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Variablen  miteinander verrechnen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11EA" id="Abgerundete rechteckige Legende 52" o:spid="_x0000_s1045" type="#_x0000_t62" style="position:absolute;margin-left:112.15pt;margin-top:22.35pt;width:131.1pt;height:37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" adj="-4849,6347" fillcolor="white [3205]" strokecolor="#7f7f7f [1605]" strokeweight="2pt">
                <v:textbox>
                  <w:txbxContent>
                    <w:p w:rsidR="002C05F9" w:rsidRPr="00F96D19" w:rsidRDefault="002C05F9" w:rsidP="002C05F9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Variablen  miteinander verrechnen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C63E32" w:rsidP="00C63E32"/>
    <w:p w:rsidR="00C63E32" w:rsidRDefault="00C63E32" w:rsidP="00C63E32"/>
    <w:p w:rsidR="00C63E32" w:rsidRDefault="002C05F9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8305D97" wp14:editId="32832E6A">
                <wp:simplePos x="0" y="0"/>
                <wp:positionH relativeFrom="column">
                  <wp:posOffset>335280</wp:posOffset>
                </wp:positionH>
                <wp:positionV relativeFrom="paragraph">
                  <wp:posOffset>214156</wp:posOffset>
                </wp:positionV>
                <wp:extent cx="2698750" cy="391886"/>
                <wp:effectExtent l="0" t="209550" r="25400" b="27305"/>
                <wp:wrapNone/>
                <wp:docPr id="55" name="Abgerundete rechteckige Legend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391886"/>
                        </a:xfrm>
                        <a:prstGeom prst="wedgeRoundRectCallout">
                          <a:avLst>
                            <a:gd name="adj1" fmla="val 22361"/>
                            <a:gd name="adj2" fmla="val -10019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05F9" w:rsidRPr="00F96D19" w:rsidRDefault="002C05F9" w:rsidP="002C05F9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… oder Variablen </w:t>
                            </w:r>
                            <w:r w:rsidRPr="00B6464C">
                              <w:rPr>
                                <w:b/>
                                <w:color w:val="B4009E"/>
                              </w:rPr>
                              <w:t>zufälligen Wert</w:t>
                            </w:r>
                            <w:r>
                              <w:rPr>
                                <w:color w:val="B4009E"/>
                              </w:rPr>
                              <w:t xml:space="preserve"> zuweisen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05D97" id="Abgerundete rechteckige Legende 55" o:spid="_x0000_s1046" type="#_x0000_t62" style="position:absolute;margin-left:26.4pt;margin-top:16.85pt;width:212.5pt;height:30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" adj="15630,-10841" fillcolor="white [3205]" strokecolor="#7f7f7f [1605]" strokeweight="2pt">
                <v:textbox>
                  <w:txbxContent>
                    <w:p w:rsidR="002C05F9" w:rsidRPr="00F96D19" w:rsidRDefault="002C05F9" w:rsidP="002C05F9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… oder Variablen </w:t>
                      </w:r>
                      <w:r w:rsidRPr="00B6464C">
                        <w:rPr>
                          <w:b/>
                          <w:color w:val="B4009E"/>
                        </w:rPr>
                        <w:t>zufälligen Wert</w:t>
                      </w:r>
                      <w:r>
                        <w:rPr>
                          <w:color w:val="B4009E"/>
                        </w:rPr>
                        <w:t xml:space="preserve"> zuweisen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B020C7" w:rsidRDefault="00B020C7">
      <w:pPr>
        <w:spacing w:after="200"/>
        <w:rPr>
          <w:rFonts w:ascii="Calibri" w:eastAsiaTheme="majorEastAsia" w:hAnsi="Calibri" w:cstheme="majorBidi"/>
          <w:spacing w:val="5"/>
          <w:kern w:val="28"/>
          <w:sz w:val="52"/>
          <w:szCs w:val="52"/>
        </w:rPr>
      </w:pPr>
      <w:r>
        <w:br w:type="page"/>
      </w:r>
    </w:p>
    <w:p w:rsidR="00332421" w:rsidRDefault="00BA4386" w:rsidP="00C63E32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041792" behindDoc="0" locked="0" layoutInCell="1" allowOverlap="1" wp14:anchorId="72E363CE" wp14:editId="1878DD02">
                <wp:simplePos x="0" y="0"/>
                <wp:positionH relativeFrom="margin">
                  <wp:align>right</wp:align>
                </wp:positionH>
                <wp:positionV relativeFrom="paragraph">
                  <wp:posOffset>162636</wp:posOffset>
                </wp:positionV>
                <wp:extent cx="3411542" cy="2994660"/>
                <wp:effectExtent l="0" t="0" r="17780" b="15240"/>
                <wp:wrapNone/>
                <wp:docPr id="44" name="Abgerundetes 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542" cy="2994660"/>
                        </a:xfrm>
                        <a:prstGeom prst="roundRect">
                          <a:avLst/>
                        </a:prstGeom>
                        <a:solidFill>
                          <a:srgbClr val="008000">
                            <a:alpha val="5882"/>
                          </a:srgbClr>
                        </a:solidFill>
                        <a:ln>
                          <a:solidFill>
                            <a:srgbClr val="107C1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3E32" w:rsidRPr="00874D8E" w:rsidRDefault="00C63E32" w:rsidP="00C63E32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107C10"/>
                                <w:sz w:val="40"/>
                              </w:rPr>
                            </w:pPr>
                            <w:r w:rsidRPr="00874D8E">
                              <w:rPr>
                                <w:color w:val="107C10"/>
                                <w:sz w:val="40"/>
                              </w:rPr>
                              <w:t>S</w:t>
                            </w:r>
                            <w:r>
                              <w:rPr>
                                <w:color w:val="107C10"/>
                                <w:sz w:val="40"/>
                              </w:rPr>
                              <w:t>chleifen</w:t>
                            </w:r>
                          </w:p>
                          <w:p w:rsidR="00C63E32" w:rsidRPr="00874D8E" w:rsidRDefault="009A1AE7" w:rsidP="009A1AE7">
                            <w:pPr>
                              <w:pStyle w:val="Inhaltsverzeichnisberschrift"/>
                              <w:spacing w:before="0"/>
                              <w:rPr>
                                <w:color w:val="107C1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B59A2" wp14:editId="185A6775">
                                  <wp:extent cx="1742400" cy="2170800"/>
                                  <wp:effectExtent l="0" t="0" r="0" b="1270"/>
                                  <wp:docPr id="4104" name="Grafik 4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2">
                                                    <a14:imgEffect>
                                                      <a14:backgroundRemoval t="5067" b="94667" l="4319" r="96013">
                                                        <a14:foregroundMark x1="32226" y1="7200" x2="32226" y2="7200"/>
                                                        <a14:foregroundMark x1="11628" y1="13867" x2="11628" y2="13867"/>
                                                        <a14:foregroundMark x1="11628" y1="5067" x2="11628" y2="5067"/>
                                                        <a14:foregroundMark x1="4651" y1="11733" x2="4651" y2="11733"/>
                                                        <a14:foregroundMark x1="10299" y1="34400" x2="10299" y2="34400"/>
                                                        <a14:foregroundMark x1="41528" y1="32000" x2="41528" y2="32000"/>
                                                        <a14:foregroundMark x1="4319" y1="57867" x2="4319" y2="57867"/>
                                                        <a14:foregroundMark x1="10631" y1="84533" x2="10631" y2="84533"/>
                                                        <a14:foregroundMark x1="14618" y1="94933" x2="14618" y2="94933"/>
                                                        <a14:foregroundMark x1="96013" y1="82933" x2="96013" y2="82933"/>
                                                        <a14:foregroundMark x1="84718" y1="82933" x2="84718" y2="82933"/>
                                                        <a14:foregroundMark x1="12292" y1="7733" x2="12292" y2="7733"/>
                                                        <a14:foregroundMark x1="8306" y1="5333" x2="8306" y2="5333"/>
                                                        <a14:foregroundMark x1="8638" y1="8267" x2="8638" y2="8267"/>
                                                        <a14:foregroundMark x1="70764" y1="58400" x2="70764" y2="58400"/>
                                                        <a14:foregroundMark x1="69767" y1="54133" x2="69767" y2="54133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2400" cy="217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E363CE" id="Abgerundetes Rechteck 44" o:spid="_x0000_s1047" style="position:absolute;margin-left:217.45pt;margin-top:12.8pt;width:268.65pt;height:235.8pt;z-index:25104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" fillcolor="green" strokecolor="#107c10" strokeweight="2pt">
                <v:fill opacity="3855f"/>
                <v:textbox>
                  <w:txbxContent>
                    <w:p w:rsidR="00C63E32" w:rsidRPr="00874D8E" w:rsidRDefault="00C63E32" w:rsidP="00C63E32">
                      <w:pPr>
                        <w:pStyle w:val="Inhaltsverzeichnisberschrift"/>
                        <w:spacing w:before="0"/>
                        <w:jc w:val="center"/>
                        <w:rPr>
                          <w:color w:val="107C10"/>
                          <w:sz w:val="40"/>
                        </w:rPr>
                      </w:pPr>
                      <w:r w:rsidRPr="00874D8E">
                        <w:rPr>
                          <w:color w:val="107C10"/>
                          <w:sz w:val="40"/>
                        </w:rPr>
                        <w:t>S</w:t>
                      </w:r>
                      <w:r>
                        <w:rPr>
                          <w:color w:val="107C10"/>
                          <w:sz w:val="40"/>
                        </w:rPr>
                        <w:t>chleifen</w:t>
                      </w:r>
                    </w:p>
                    <w:p w:rsidR="00C63E32" w:rsidRPr="00874D8E" w:rsidRDefault="009A1AE7" w:rsidP="009A1AE7">
                      <w:pPr>
                        <w:pStyle w:val="Inhaltsverzeichnisberschrift"/>
                        <w:spacing w:before="0"/>
                        <w:rPr>
                          <w:color w:val="107C1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6B59A2" wp14:editId="185A6775">
                            <wp:extent cx="1742400" cy="2170800"/>
                            <wp:effectExtent l="0" t="0" r="0" b="1270"/>
                            <wp:docPr id="4104" name="Grafik 4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2">
                                              <a14:imgEffect>
                                                <a14:backgroundRemoval t="5067" b="94667" l="4319" r="96013">
                                                  <a14:foregroundMark x1="32226" y1="7200" x2="32226" y2="7200"/>
                                                  <a14:foregroundMark x1="11628" y1="13867" x2="11628" y2="13867"/>
                                                  <a14:foregroundMark x1="11628" y1="5067" x2="11628" y2="5067"/>
                                                  <a14:foregroundMark x1="4651" y1="11733" x2="4651" y2="11733"/>
                                                  <a14:foregroundMark x1="10299" y1="34400" x2="10299" y2="34400"/>
                                                  <a14:foregroundMark x1="41528" y1="32000" x2="41528" y2="32000"/>
                                                  <a14:foregroundMark x1="4319" y1="57867" x2="4319" y2="57867"/>
                                                  <a14:foregroundMark x1="10631" y1="84533" x2="10631" y2="84533"/>
                                                  <a14:foregroundMark x1="14618" y1="94933" x2="14618" y2="94933"/>
                                                  <a14:foregroundMark x1="96013" y1="82933" x2="96013" y2="82933"/>
                                                  <a14:foregroundMark x1="84718" y1="82933" x2="84718" y2="82933"/>
                                                  <a14:foregroundMark x1="12292" y1="7733" x2="12292" y2="7733"/>
                                                  <a14:foregroundMark x1="8306" y1="5333" x2="8306" y2="5333"/>
                                                  <a14:foregroundMark x1="8638" y1="8267" x2="8638" y2="8267"/>
                                                  <a14:foregroundMark x1="70764" y1="58400" x2="70764" y2="58400"/>
                                                  <a14:foregroundMark x1="69767" y1="54133" x2="69767" y2="54133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2400" cy="217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64B8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0438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169460</wp:posOffset>
                </wp:positionV>
                <wp:extent cx="3146311" cy="2973070"/>
                <wp:effectExtent l="0" t="0" r="16510" b="17780"/>
                <wp:wrapNone/>
                <wp:docPr id="45" name="Abgerundetes 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6311" cy="2973070"/>
                        </a:xfrm>
                        <a:prstGeom prst="roundRect">
                          <a:avLst/>
                        </a:prstGeom>
                        <a:solidFill>
                          <a:srgbClr val="FFCCFF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3E32" w:rsidRPr="00643D9C" w:rsidRDefault="00643D9C" w:rsidP="00C63E32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EA5CBD" w:themeColor="accent1" w:themeTint="99"/>
                                <w:sz w:val="40"/>
                              </w:rPr>
                            </w:pPr>
                            <w:r w:rsidRPr="00643D9C">
                              <w:rPr>
                                <w:color w:val="EA5CBD" w:themeColor="accent1" w:themeTint="99"/>
                                <w:sz w:val="40"/>
                              </w:rPr>
                              <w:t>Funk</w:t>
                            </w:r>
                          </w:p>
                          <w:p w:rsidR="00C63E32" w:rsidRPr="001C5325" w:rsidRDefault="00C63E32" w:rsidP="00643D9C">
                            <w:pPr>
                              <w:pStyle w:val="Inhaltsverzeichnisberschrift"/>
                              <w:spacing w:before="0"/>
                              <w:rPr>
                                <w:b w:val="0"/>
                                <w:color w:val="A944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Abgerundetes Rechteck 45" o:spid="_x0000_s1048" style="position:absolute;margin-left:0;margin-top:13.35pt;width:247.75pt;height:234.1pt;z-index:251043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" fillcolor="#fcf" strokecolor="#ea5cbd [1940]" strokeweight="2pt">
                <v:textbox>
                  <w:txbxContent>
                    <w:p w:rsidR="00C63E32" w:rsidRPr="00643D9C" w:rsidRDefault="00643D9C" w:rsidP="00C63E32">
                      <w:pPr>
                        <w:pStyle w:val="Inhaltsverzeichnisberschrift"/>
                        <w:spacing w:before="0"/>
                        <w:jc w:val="center"/>
                        <w:rPr>
                          <w:color w:val="EA5CBD" w:themeColor="accent1" w:themeTint="99"/>
                          <w:sz w:val="40"/>
                        </w:rPr>
                      </w:pPr>
                      <w:r w:rsidRPr="00643D9C">
                        <w:rPr>
                          <w:color w:val="EA5CBD" w:themeColor="accent1" w:themeTint="99"/>
                          <w:sz w:val="40"/>
                        </w:rPr>
                        <w:t>Funk</w:t>
                      </w:r>
                    </w:p>
                    <w:p w:rsidR="00C63E32" w:rsidRPr="001C5325" w:rsidRDefault="00C63E32" w:rsidP="00643D9C">
                      <w:pPr>
                        <w:pStyle w:val="Inhaltsverzeichnisberschrift"/>
                        <w:spacing w:before="0"/>
                        <w:rPr>
                          <w:b w:val="0"/>
                          <w:color w:val="A9440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32421" w:rsidRDefault="00E64B8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048960" behindDoc="0" locked="0" layoutInCell="1" allowOverlap="1">
                <wp:simplePos x="0" y="0"/>
                <wp:positionH relativeFrom="column">
                  <wp:posOffset>1851546</wp:posOffset>
                </wp:positionH>
                <wp:positionV relativeFrom="paragraph">
                  <wp:posOffset>182795</wp:posOffset>
                </wp:positionV>
                <wp:extent cx="1250315" cy="709930"/>
                <wp:effectExtent l="438150" t="0" r="26035" b="13970"/>
                <wp:wrapNone/>
                <wp:docPr id="12" name="Abgerundete rechteckige Legend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709930"/>
                        </a:xfrm>
                        <a:prstGeom prst="wedgeRoundRectCallout">
                          <a:avLst>
                            <a:gd name="adj1" fmla="val -84454"/>
                            <a:gd name="adj2" fmla="val 1190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08CA" w:rsidRPr="00F96D19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Nummer der gemeinsamen Gruppe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bgerundete rechteckige Legende 12" o:spid="_x0000_s1049" type="#_x0000_t62" style="position:absolute;margin-left:145.8pt;margin-top:14.4pt;width:98.45pt;height:55.9pt;z-index:2510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" adj="-7442,13370" fillcolor="white [3212]" strokecolor="#7f7f7f [1605]" strokeweight="2pt">
                <v:textbox>
                  <w:txbxContent>
                    <w:p w:rsidR="004A08CA" w:rsidRPr="00F96D19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Nummer der gemeinsamen Gruppe</w:t>
                      </w:r>
                    </w:p>
                  </w:txbxContent>
                </v:textbox>
              </v:shape>
            </w:pict>
          </mc:Fallback>
        </mc:AlternateContent>
      </w:r>
      <w:r w:rsidR="009A1A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C36346" wp14:editId="35C4748F">
                <wp:simplePos x="0" y="0"/>
                <wp:positionH relativeFrom="column">
                  <wp:posOffset>5201739</wp:posOffset>
                </wp:positionH>
                <wp:positionV relativeFrom="paragraph">
                  <wp:posOffset>314416</wp:posOffset>
                </wp:positionV>
                <wp:extent cx="1250405" cy="881380"/>
                <wp:effectExtent l="609600" t="0" r="26035" b="13970"/>
                <wp:wrapNone/>
                <wp:docPr id="4105" name="Abgerundete rechteckige Legende 4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405" cy="881380"/>
                        </a:xfrm>
                        <a:prstGeom prst="wedgeRoundRectCallout">
                          <a:avLst>
                            <a:gd name="adj1" fmla="val -97405"/>
                            <a:gd name="adj2" fmla="val -2160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Programmcode soll X-mal wiederholt werden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36346" id="Abgerundete rechteckige Legende 4105" o:spid="_x0000_s1050" type="#_x0000_t62" style="position:absolute;margin-left:409.6pt;margin-top:24.75pt;width:98.45pt;height:6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" adj="-10239,6134" fillcolor="white [3212]" strokecolor="#7f7f7f [1605]" strokeweight="2pt">
                <v:textbox>
                  <w:txbxContent>
                    <w:p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Programmcode soll X-mal wiederholt werden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E64B8F" w:rsidP="00C63E32">
      <w:r>
        <w:rPr>
          <w:noProof/>
          <w:lang w:eastAsia="de-DE"/>
        </w:rPr>
        <w:drawing>
          <wp:anchor distT="0" distB="0" distL="114300" distR="114300" simplePos="0" relativeHeight="251045888" behindDoc="0" locked="0" layoutInCell="1" allowOverlap="1">
            <wp:simplePos x="0" y="0"/>
            <wp:positionH relativeFrom="column">
              <wp:posOffset>51274</wp:posOffset>
            </wp:positionH>
            <wp:positionV relativeFrom="paragraph">
              <wp:posOffset>24130</wp:posOffset>
            </wp:positionV>
            <wp:extent cx="1285875" cy="428625"/>
            <wp:effectExtent l="0" t="0" r="9525" b="9525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9639" b="89157" l="8871" r="91935">
                                  <a14:foregroundMark x1="27419" y1="48193" x2="27419" y2="48193"/>
                                  <a14:foregroundMark x1="27016" y1="40964" x2="27016" y2="40964"/>
                                  <a14:foregroundMark x1="26613" y1="31325" x2="26613" y2="31325"/>
                                  <a14:foregroundMark x1="15323" y1="45783" x2="15323" y2="45783"/>
                                  <a14:foregroundMark x1="8871" y1="43373" x2="8871" y2="43373"/>
                                  <a14:foregroundMark x1="39113" y1="39759" x2="39113" y2="39759"/>
                                  <a14:foregroundMark x1="79032" y1="54217" x2="79032" y2="54217"/>
                                  <a14:foregroundMark x1="71774" y1="36145" x2="71774" y2="36145"/>
                                  <a14:foregroundMark x1="91935" y1="43373" x2="91935" y2="43373"/>
                                  <a14:foregroundMark x1="67742" y1="39759" x2="67742" y2="39759"/>
                                  <a14:foregroundMark x1="15726" y1="49398" x2="15726" y2="49398"/>
                                  <a14:foregroundMark x1="16532" y1="57831" x2="16532" y2="57831"/>
                                  <a14:foregroundMark x1="12903" y1="54217" x2="12903" y2="54217"/>
                                  <a14:foregroundMark x1="14919" y1="44578" x2="14919" y2="44578"/>
                                  <a14:foregroundMark x1="13306" y1="38554" x2="13306" y2="38554"/>
                                  <a14:foregroundMark x1="18548" y1="48193" x2="18548" y2="4819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28625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 w:rsidR="004A08CA">
        <w:rPr>
          <w:noProof/>
          <w:lang w:eastAsia="de-DE"/>
        </w:rPr>
        <w:t xml:space="preserve">  </w:t>
      </w:r>
    </w:p>
    <w:p w:rsidR="00D225B4" w:rsidRDefault="00E64B8F" w:rsidP="00C63E32">
      <w:r>
        <w:rPr>
          <w:noProof/>
        </w:rPr>
        <mc:AlternateContent>
          <mc:Choice Requires="wps">
            <w:drawing>
              <wp:anchor distT="0" distB="0" distL="114300" distR="114300" simplePos="0" relativeHeight="251049984" behindDoc="0" locked="0" layoutInCell="1" allowOverlap="1">
                <wp:simplePos x="0" y="0"/>
                <wp:positionH relativeFrom="column">
                  <wp:posOffset>1880121</wp:posOffset>
                </wp:positionH>
                <wp:positionV relativeFrom="paragraph">
                  <wp:posOffset>342815</wp:posOffset>
                </wp:positionV>
                <wp:extent cx="1250315" cy="742950"/>
                <wp:effectExtent l="514350" t="0" r="26035" b="19050"/>
                <wp:wrapNone/>
                <wp:docPr id="13" name="Abgerundete rechteckige Legend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742950"/>
                        </a:xfrm>
                        <a:prstGeom prst="wedgeRoundRectCallout">
                          <a:avLst>
                            <a:gd name="adj1" fmla="val -90549"/>
                            <a:gd name="adj2" fmla="val -129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231C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Sende Zahl</w:t>
                            </w:r>
                          </w:p>
                          <w:p w:rsidR="004A08CA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 </w:t>
                            </w:r>
                          </w:p>
                          <w:p w:rsidR="004A08CA" w:rsidRPr="00F96D19" w:rsidRDefault="00AC231C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</w:t>
                            </w:r>
                            <w:r w:rsidR="004A08CA">
                              <w:rPr>
                                <w:color w:val="B4009E"/>
                              </w:rPr>
                              <w:t xml:space="preserve"> oder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bgerundete rechteckige Legende 13" o:spid="_x0000_s1051" type="#_x0000_t62" style="position:absolute;margin-left:148.05pt;margin-top:27pt;width:98.45pt;height:58.5pt;z-index:2510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" adj="-8759,8002" fillcolor="white [3212]" strokecolor="#7f7f7f [1605]" strokeweight="2pt">
                <v:textbox>
                  <w:txbxContent>
                    <w:p w:rsidR="00AC231C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Sende Zahl</w:t>
                      </w:r>
                    </w:p>
                    <w:p w:rsidR="004A08CA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 </w:t>
                      </w:r>
                    </w:p>
                    <w:p w:rsidR="004A08CA" w:rsidRPr="00F96D19" w:rsidRDefault="00AC231C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</w:t>
                      </w:r>
                      <w:r w:rsidR="004A08CA">
                        <w:rPr>
                          <w:color w:val="B4009E"/>
                        </w:rPr>
                        <w:t xml:space="preserve"> oder Text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Default="00E64B8F" w:rsidP="00C63E32">
      <w:r>
        <w:rPr>
          <w:noProof/>
          <w:lang w:eastAsia="de-DE"/>
        </w:rPr>
        <w:drawing>
          <wp:anchor distT="0" distB="0" distL="114300" distR="114300" simplePos="0" relativeHeight="251046912" behindDoc="0" locked="0" layoutInCell="1" allowOverlap="1">
            <wp:simplePos x="0" y="0"/>
            <wp:positionH relativeFrom="column">
              <wp:posOffset>69054</wp:posOffset>
            </wp:positionH>
            <wp:positionV relativeFrom="paragraph">
              <wp:posOffset>66040</wp:posOffset>
            </wp:positionV>
            <wp:extent cx="1181100" cy="352425"/>
            <wp:effectExtent l="0" t="0" r="0" b="952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10000" b="90000" l="8085" r="89787">
                                  <a14:foregroundMark x1="22128" y1="37143" x2="22128" y2="37143"/>
                                  <a14:foregroundMark x1="14043" y1="54286" x2="14043" y2="54286"/>
                                  <a14:foregroundMark x1="14894" y1="47143" x2="14894" y2="47143"/>
                                  <a14:foregroundMark x1="18298" y1="47143" x2="18298" y2="47143"/>
                                  <a14:foregroundMark x1="8085" y1="34286" x2="8085" y2="34286"/>
                                  <a14:foregroundMark x1="48936" y1="48571" x2="48936" y2="48571"/>
                                  <a14:foregroundMark x1="79574" y1="48571" x2="79574" y2="48571"/>
                                  <a14:foregroundMark x1="16596" y1="54286" x2="16596" y2="54286"/>
                                  <a14:foregroundMark x1="17447" y1="37143" x2="17447" y2="37143"/>
                                  <a14:foregroundMark x1="14894" y1="40000" x2="14894" y2="40000"/>
                                  <a14:foregroundMark x1="16596" y1="44286" x2="16596" y2="4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52425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 w:rsidR="009A1A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B85CA7" wp14:editId="57C7502D">
                <wp:simplePos x="0" y="0"/>
                <wp:positionH relativeFrom="column">
                  <wp:posOffset>4962253</wp:posOffset>
                </wp:positionH>
                <wp:positionV relativeFrom="paragraph">
                  <wp:posOffset>205377</wp:posOffset>
                </wp:positionV>
                <wp:extent cx="1436370" cy="696686"/>
                <wp:effectExtent l="800100" t="57150" r="11430" b="27305"/>
                <wp:wrapNone/>
                <wp:docPr id="4107" name="Abgerundete rechteckige Legende 4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696686"/>
                        </a:xfrm>
                        <a:prstGeom prst="wedgeRoundRectCallout">
                          <a:avLst>
                            <a:gd name="adj1" fmla="val -105583"/>
                            <a:gd name="adj2" fmla="val -5549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Wiederhole solange die Bedingung stimmt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5CA7" id="Abgerundete rechteckige Legende 4107" o:spid="_x0000_s1052" type="#_x0000_t62" style="position:absolute;margin-left:390.75pt;margin-top:16.15pt;width:113.1pt;height:5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" adj="-12006,-1188" fillcolor="white [3212]" strokecolor="#7f7f7f [1605]" strokeweight="2pt">
                <v:textbox>
                  <w:txbxContent>
                    <w:p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Wiederhole solange die Bedingung stimmt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Default="00E64B8F" w:rsidP="00C63E32">
      <w:r>
        <w:rPr>
          <w:noProof/>
          <w:lang w:eastAsia="de-DE"/>
        </w:rPr>
        <w:drawing>
          <wp:anchor distT="0" distB="0" distL="114300" distR="114300" simplePos="0" relativeHeight="251051008" behindDoc="0" locked="0" layoutInCell="1" allowOverlap="1">
            <wp:simplePos x="0" y="0"/>
            <wp:positionH relativeFrom="column">
              <wp:posOffset>103031</wp:posOffset>
            </wp:positionH>
            <wp:positionV relativeFrom="paragraph">
              <wp:posOffset>17145</wp:posOffset>
            </wp:positionV>
            <wp:extent cx="1733550" cy="38100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9375" b="89063" l="2740" r="96575">
                                  <a14:foregroundMark x1="2740" y1="40625" x2="2740" y2="40625"/>
                                  <a14:foregroundMark x1="16096" y1="50000" x2="16096" y2="50000"/>
                                  <a14:foregroundMark x1="21233" y1="43750" x2="21233" y2="43750"/>
                                  <a14:foregroundMark x1="21575" y1="26563" x2="21575" y2="26563"/>
                                  <a14:foregroundMark x1="30479" y1="43750" x2="30479" y2="43750"/>
                                  <a14:foregroundMark x1="17808" y1="50000" x2="17808" y2="50000"/>
                                  <a14:foregroundMark x1="18493" y1="40625" x2="18493" y2="40625"/>
                                  <a14:foregroundMark x1="91781" y1="48438" x2="91781" y2="48438"/>
                                  <a14:foregroundMark x1="96575" y1="43750" x2="96575" y2="437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81000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 w:rsidR="009A1A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BC290" wp14:editId="1F43DD97">
                <wp:simplePos x="0" y="0"/>
                <wp:positionH relativeFrom="column">
                  <wp:posOffset>4113167</wp:posOffset>
                </wp:positionH>
                <wp:positionV relativeFrom="paragraph">
                  <wp:posOffset>324848</wp:posOffset>
                </wp:positionV>
                <wp:extent cx="1089025" cy="349250"/>
                <wp:effectExtent l="133350" t="0" r="15875" b="12700"/>
                <wp:wrapNone/>
                <wp:docPr id="4108" name="Abgerundete rechteckige Legende 4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025" cy="349250"/>
                        </a:xfrm>
                        <a:prstGeom prst="wedgeRoundRectCallout">
                          <a:avLst>
                            <a:gd name="adj1" fmla="val -61659"/>
                            <a:gd name="adj2" fmla="val -41383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„Zähl-Schleife“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BC290" id="Abgerundete rechteckige Legende 4108" o:spid="_x0000_s1053" type="#_x0000_t62" style="position:absolute;margin-left:323.85pt;margin-top:25.6pt;width:85.75pt;height:2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" adj="-2518,1861" fillcolor="white [3205]" strokecolor="#7f7f7f [1605]" strokeweight="2pt">
                <v:textbox>
                  <w:txbxContent>
                    <w:p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„Zähl-Schleife“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Default="00E64B8F" w:rsidP="00C63E32">
      <w:r>
        <w:rPr>
          <w:noProof/>
        </w:rPr>
        <w:drawing>
          <wp:anchor distT="0" distB="0" distL="114300" distR="114300" simplePos="0" relativeHeight="251051008" behindDoc="0" locked="0" layoutInCell="1" allowOverlap="1">
            <wp:simplePos x="0" y="0"/>
            <wp:positionH relativeFrom="column">
              <wp:posOffset>73499</wp:posOffset>
            </wp:positionH>
            <wp:positionV relativeFrom="paragraph">
              <wp:posOffset>249555</wp:posOffset>
            </wp:positionV>
            <wp:extent cx="2057400" cy="552450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9877" b="88889" l="2326" r="96678">
                                  <a14:foregroundMark x1="5316" y1="50617" x2="5316" y2="50617"/>
                                  <a14:foregroundMark x1="20266" y1="39506" x2="20266" y2="39506"/>
                                  <a14:foregroundMark x1="2326" y1="41975" x2="2326" y2="41975"/>
                                  <a14:foregroundMark x1="51827" y1="24691" x2="51827" y2="24691"/>
                                  <a14:foregroundMark x1="92691" y1="27160" x2="92691" y2="27160"/>
                                  <a14:foregroundMark x1="19934" y1="27160" x2="19934" y2="27160"/>
                                  <a14:foregroundMark x1="18937" y1="33333" x2="18937" y2="33333"/>
                                  <a14:foregroundMark x1="96678" y1="25926" x2="96678" y2="25926"/>
                                  <a14:foregroundMark x1="43854" y1="11111" x2="43854" y2="11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52450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1008" behindDoc="0" locked="0" layoutInCell="1" allowOverlap="1">
                <wp:simplePos x="0" y="0"/>
                <wp:positionH relativeFrom="column">
                  <wp:posOffset>2099196</wp:posOffset>
                </wp:positionH>
                <wp:positionV relativeFrom="paragraph">
                  <wp:posOffset>202480</wp:posOffset>
                </wp:positionV>
                <wp:extent cx="885825" cy="638175"/>
                <wp:effectExtent l="228600" t="0" r="28575" b="28575"/>
                <wp:wrapNone/>
                <wp:docPr id="14" name="Abgerundete rechteckige Legend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38175"/>
                        </a:xfrm>
                        <a:prstGeom prst="wedgeRoundRectCallout">
                          <a:avLst>
                            <a:gd name="adj1" fmla="val -74863"/>
                            <a:gd name="adj2" fmla="val 385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08CA" w:rsidRPr="00F96D19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Empfange Nachricht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bgerundete rechteckige Legende 14" o:spid="_x0000_s1054" type="#_x0000_t62" style="position:absolute;margin-left:165.3pt;margin-top:15.95pt;width:69.75pt;height:50.25pt;z-index:2510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" adj="-5370,11632" fillcolor="white [3212]" strokecolor="#7f7f7f [1605]" strokeweight="2pt">
                <v:textbox>
                  <w:txbxContent>
                    <w:p w:rsidR="004A08CA" w:rsidRPr="00F96D19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Empfange Nachricht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Default="009A1AE7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9261C5" wp14:editId="18BDA972">
                <wp:simplePos x="0" y="0"/>
                <wp:positionH relativeFrom="column">
                  <wp:posOffset>4178481</wp:posOffset>
                </wp:positionH>
                <wp:positionV relativeFrom="paragraph">
                  <wp:posOffset>215446</wp:posOffset>
                </wp:positionV>
                <wp:extent cx="1992086" cy="349250"/>
                <wp:effectExtent l="247650" t="0" r="27305" b="12700"/>
                <wp:wrapNone/>
                <wp:docPr id="4109" name="Abgerundete rechteckige Legende 4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086" cy="349250"/>
                        </a:xfrm>
                        <a:prstGeom prst="wedgeRoundRectCallout">
                          <a:avLst>
                            <a:gd name="adj1" fmla="val -61659"/>
                            <a:gd name="adj2" fmla="val -41383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Eine Array-Liste durchgehen</w:t>
                            </w:r>
                            <w:r w:rsidR="00AC231C">
                              <w:rPr>
                                <w:color w:val="B4009E"/>
                              </w:rPr>
                              <w:t xml:space="preserve"> </w:t>
                            </w:r>
                            <w:r>
                              <w:rPr>
                                <w:color w:val="B4009E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261C5" id="Abgerundete rechteckige Legende 4109" o:spid="_x0000_s1055" type="#_x0000_t62" style="position:absolute;margin-left:329pt;margin-top:16.95pt;width:156.85pt;height:2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" adj="-2518,1861" fillcolor="white [3205]" strokecolor="#7f7f7f [1605]" strokeweight="2pt">
                <v:textbox>
                  <w:txbxContent>
                    <w:p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Eine Array-Liste durchgehen</w:t>
                      </w:r>
                      <w:r w:rsidR="00AC231C">
                        <w:rPr>
                          <w:color w:val="B4009E"/>
                        </w:rPr>
                        <w:t xml:space="preserve"> </w:t>
                      </w:r>
                      <w:r>
                        <w:rPr>
                          <w:color w:val="B4009E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Default="00D225B4" w:rsidP="00C63E32"/>
    <w:p w:rsidR="00FD61C9" w:rsidRDefault="00FD61C9" w:rsidP="00C63E32"/>
    <w:p w:rsidR="00E2696E" w:rsidRPr="00A015A1" w:rsidRDefault="00E2696E" w:rsidP="00FD61C9">
      <w:pPr>
        <w:pStyle w:val="Titel"/>
        <w:jc w:val="center"/>
        <w:rPr>
          <w:sz w:val="40"/>
        </w:rPr>
      </w:pPr>
      <w:bookmarkStart w:id="0" w:name="_GoBack"/>
      <w:bookmarkEnd w:id="0"/>
    </w:p>
    <w:p w:rsidR="00D225B4" w:rsidRDefault="00BA4386" w:rsidP="00FD61C9">
      <w:pPr>
        <w:pStyle w:val="Titel"/>
        <w:jc w:val="center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040767" behindDoc="1" locked="0" layoutInCell="1" allowOverlap="1" wp14:anchorId="6BACAB8B" wp14:editId="5A3DE10A">
                <wp:simplePos x="0" y="0"/>
                <wp:positionH relativeFrom="margin">
                  <wp:align>right</wp:align>
                </wp:positionH>
                <wp:positionV relativeFrom="paragraph">
                  <wp:posOffset>8283</wp:posOffset>
                </wp:positionV>
                <wp:extent cx="6637124" cy="5035550"/>
                <wp:effectExtent l="0" t="0" r="11430" b="12700"/>
                <wp:wrapNone/>
                <wp:docPr id="4130" name="Abgerundetes 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7124" cy="5035550"/>
                        </a:xfrm>
                        <a:prstGeom prst="roundRect">
                          <a:avLst>
                            <a:gd name="adj" fmla="val 5148"/>
                          </a:avLst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2393" w:rsidRPr="001C5325" w:rsidRDefault="00722393" w:rsidP="00643D9C">
                            <w:pPr>
                              <w:pStyle w:val="KopfzeileZchn"/>
                              <w:rPr>
                                <w:b/>
                                <w:color w:val="A944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ACAB8B" id="_x0000_s1056" style="position:absolute;left:0;text-align:left;margin-left:471.4pt;margin-top:.65pt;width:522.6pt;height:396.5pt;z-index:-252275713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arcsize="33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" fillcolor="#e0e0e2 [3214]" strokecolor="#64666a [3213]" strokeweight="2pt">
                <v:textbox>
                  <w:txbxContent>
                    <w:p w:rsidR="00722393" w:rsidRPr="001C5325" w:rsidRDefault="00722393" w:rsidP="00643D9C">
                      <w:pPr>
                        <w:pStyle w:val="KopfzeileZchn"/>
                        <w:rPr>
                          <w:b/>
                          <w:color w:val="A9440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850D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469B9C4E" wp14:editId="5AC840BD">
                <wp:simplePos x="0" y="0"/>
                <wp:positionH relativeFrom="column">
                  <wp:posOffset>4846415</wp:posOffset>
                </wp:positionH>
                <wp:positionV relativeFrom="paragraph">
                  <wp:posOffset>471160</wp:posOffset>
                </wp:positionV>
                <wp:extent cx="1664970" cy="544195"/>
                <wp:effectExtent l="0" t="0" r="11430" b="236855"/>
                <wp:wrapNone/>
                <wp:docPr id="60" name="Abgerundete rechteckige Legend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544195"/>
                        </a:xfrm>
                        <a:prstGeom prst="wedgeRoundRectCallout">
                          <a:avLst>
                            <a:gd name="adj1" fmla="val -4112"/>
                            <a:gd name="adj2" fmla="val 8485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Anleitung zum ausgewählten Projekt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B9C4E" id="Abgerundete rechteckige Legende 60" o:spid="_x0000_s1057" type="#_x0000_t62" style="position:absolute;left:0;text-align:left;margin-left:381.6pt;margin-top:37.1pt;width:131.1pt;height:42.85pt;z-index: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" adj="9912,29128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Anleitung zum ausgewählten Projekt</w:t>
                      </w:r>
                    </w:p>
                  </w:txbxContent>
                </v:textbox>
              </v:shape>
            </w:pict>
          </mc:Fallback>
        </mc:AlternateContent>
      </w:r>
      <w:r w:rsidR="00E2696E">
        <w:rPr>
          <w:noProof/>
          <w:lang w:eastAsia="de-DE"/>
        </w:rPr>
        <w:drawing>
          <wp:anchor distT="0" distB="0" distL="114300" distR="114300" simplePos="0" relativeHeight="252266496" behindDoc="1" locked="0" layoutInCell="1" allowOverlap="1" wp14:anchorId="6B4007C0" wp14:editId="127649C3">
            <wp:simplePos x="0" y="0"/>
            <wp:positionH relativeFrom="column">
              <wp:posOffset>538480</wp:posOffset>
            </wp:positionH>
            <wp:positionV relativeFrom="paragraph">
              <wp:posOffset>1030605</wp:posOffset>
            </wp:positionV>
            <wp:extent cx="5972810" cy="2924175"/>
            <wp:effectExtent l="0" t="0" r="8890" b="9525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96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158528" behindDoc="0" locked="0" layoutInCell="1" allowOverlap="1" wp14:anchorId="3D110E13" wp14:editId="5255B14A">
                <wp:simplePos x="0" y="0"/>
                <wp:positionH relativeFrom="column">
                  <wp:posOffset>2534920</wp:posOffset>
                </wp:positionH>
                <wp:positionV relativeFrom="paragraph">
                  <wp:posOffset>2965450</wp:posOffset>
                </wp:positionV>
                <wp:extent cx="1130935" cy="467995"/>
                <wp:effectExtent l="0" t="76200" r="12065" b="27305"/>
                <wp:wrapNone/>
                <wp:docPr id="57" name="Abgerundete rechteckige Legend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35" cy="467995"/>
                        </a:xfrm>
                        <a:prstGeom prst="wedgeRoundRectCallout">
                          <a:avLst>
                            <a:gd name="adj1" fmla="val -29989"/>
                            <a:gd name="adj2" fmla="val -651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Element auswählen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10E13" id="Abgerundete rechteckige Legende 57" o:spid="_x0000_s1058" type="#_x0000_t62" style="position:absolute;left:0;text-align:left;margin-left:199.6pt;margin-top:233.5pt;width:89.05pt;height:36.85pt;z-index:25115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" adj="4322,-3264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Element auswählen</w:t>
                      </w:r>
                    </w:p>
                  </w:txbxContent>
                </v:textbox>
              </v:shape>
            </w:pict>
          </mc:Fallback>
        </mc:AlternateContent>
      </w:r>
      <w:r w:rsidR="00E2696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266048" behindDoc="0" locked="0" layoutInCell="1" allowOverlap="1" wp14:anchorId="20783491" wp14:editId="3E856B8D">
                <wp:simplePos x="0" y="0"/>
                <wp:positionH relativeFrom="column">
                  <wp:posOffset>3830955</wp:posOffset>
                </wp:positionH>
                <wp:positionV relativeFrom="paragraph">
                  <wp:posOffset>2911475</wp:posOffset>
                </wp:positionV>
                <wp:extent cx="1130935" cy="532765"/>
                <wp:effectExtent l="0" t="419100" r="12065" b="19685"/>
                <wp:wrapNone/>
                <wp:docPr id="58" name="Abgerundete rechteckige Legend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35" cy="532765"/>
                        </a:xfrm>
                        <a:prstGeom prst="wedgeRoundRectCallout">
                          <a:avLst>
                            <a:gd name="adj1" fmla="val -33839"/>
                            <a:gd name="adj2" fmla="val -12792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 und hier platzieren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83491" id="Abgerundete rechteckige Legende 58" o:spid="_x0000_s1059" type="#_x0000_t62" style="position:absolute;left:0;text-align:left;margin-left:301.65pt;margin-top:229.25pt;width:89.05pt;height:41.95pt;z-index:25126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" adj="3491,-16831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 und hier platzieren</w:t>
                      </w:r>
                    </w:p>
                  </w:txbxContent>
                </v:textbox>
              </v:shape>
            </w:pict>
          </mc:Fallback>
        </mc:AlternateContent>
      </w:r>
      <w:r w:rsidR="00D225B4">
        <w:t>Entwicklungsumgebung</w:t>
      </w:r>
    </w:p>
    <w:p w:rsidR="00C61EA6" w:rsidRPr="00C61EA6" w:rsidRDefault="00A850D0" w:rsidP="00C61EA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377664" behindDoc="0" locked="0" layoutInCell="1" allowOverlap="1" wp14:anchorId="61487BEC" wp14:editId="34C7091E">
                <wp:simplePos x="0" y="0"/>
                <wp:positionH relativeFrom="column">
                  <wp:posOffset>2286000</wp:posOffset>
                </wp:positionH>
                <wp:positionV relativeFrom="paragraph">
                  <wp:posOffset>157745</wp:posOffset>
                </wp:positionV>
                <wp:extent cx="946785" cy="492959"/>
                <wp:effectExtent l="0" t="0" r="24765" b="193040"/>
                <wp:wrapNone/>
                <wp:docPr id="59" name="Abgerundete rechteckige Legend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85" cy="492959"/>
                        </a:xfrm>
                        <a:prstGeom prst="wedgeRoundRectCallout">
                          <a:avLst>
                            <a:gd name="adj1" fmla="val -34801"/>
                            <a:gd name="adj2" fmla="val 829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Kategorie wählen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87BEC" id="Abgerundete rechteckige Legende 59" o:spid="_x0000_s1060" type="#_x0000_t62" style="position:absolute;margin-left:180pt;margin-top:12.4pt;width:74.55pt;height:38.8pt;z-index: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" adj="3283,28709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Kategorie wählen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6F7A224E" wp14:editId="3B831075">
                <wp:simplePos x="0" y="0"/>
                <wp:positionH relativeFrom="column">
                  <wp:posOffset>532263</wp:posOffset>
                </wp:positionH>
                <wp:positionV relativeFrom="paragraph">
                  <wp:posOffset>7619</wp:posOffset>
                </wp:positionV>
                <wp:extent cx="1697990" cy="369589"/>
                <wp:effectExtent l="0" t="0" r="16510" b="106680"/>
                <wp:wrapNone/>
                <wp:docPr id="61" name="Abgerundete rechteckige Legend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990" cy="369589"/>
                        </a:xfrm>
                        <a:prstGeom prst="wedgeRoundRectCallout">
                          <a:avLst>
                            <a:gd name="adj1" fmla="val -3375"/>
                            <a:gd name="adj2" fmla="val 7412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Projektidee  auswählen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A224E" id="Abgerundete rechteckige Legende 61" o:spid="_x0000_s1061" type="#_x0000_t62" style="position:absolute;margin-left:41.9pt;margin-top:.6pt;width:133.7pt;height:29.1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" adj="10071,26810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Projektidee  auswählen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Pr="00D225B4" w:rsidRDefault="00E81DD7" w:rsidP="00D225B4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70C621" wp14:editId="066DCAFD">
                <wp:simplePos x="0" y="0"/>
                <wp:positionH relativeFrom="column">
                  <wp:posOffset>578324</wp:posOffset>
                </wp:positionH>
                <wp:positionV relativeFrom="paragraph">
                  <wp:posOffset>1729105</wp:posOffset>
                </wp:positionV>
                <wp:extent cx="1273175" cy="663575"/>
                <wp:effectExtent l="0" t="209550" r="22225" b="22225"/>
                <wp:wrapNone/>
                <wp:docPr id="63" name="Abgerundete rechteckige Legend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75" cy="663575"/>
                        </a:xfrm>
                        <a:prstGeom prst="wedgeRoundRectCallout">
                          <a:avLst>
                            <a:gd name="adj1" fmla="val -20297"/>
                            <a:gd name="adj2" fmla="val -795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Digital die Programmierung testen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0C621" id="Abgerundete rechteckige Legende 63" o:spid="_x0000_s1062" type="#_x0000_t62" style="position:absolute;margin-left:45.55pt;margin-top:136.15pt;width:100.25pt;height:52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" adj="6416,-6392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Digital die Programmierung testen</w:t>
                      </w:r>
                    </w:p>
                  </w:txbxContent>
                </v:textbox>
              </v:shape>
            </w:pict>
          </mc:Fallback>
        </mc:AlternateContent>
      </w:r>
      <w:r w:rsidR="00A850D0">
        <w:rPr>
          <w:noProof/>
          <w:lang w:eastAsia="de-DE"/>
        </w:rPr>
        <w:drawing>
          <wp:anchor distT="0" distB="0" distL="114300" distR="114300" simplePos="0" relativeHeight="251949056" behindDoc="0" locked="0" layoutInCell="1" allowOverlap="1" wp14:anchorId="5E82ED4A" wp14:editId="5FD62897">
            <wp:simplePos x="0" y="0"/>
            <wp:positionH relativeFrom="column">
              <wp:posOffset>3583940</wp:posOffset>
            </wp:positionH>
            <wp:positionV relativeFrom="paragraph">
              <wp:posOffset>3074035</wp:posOffset>
            </wp:positionV>
            <wp:extent cx="2307590" cy="930275"/>
            <wp:effectExtent l="19050" t="19050" r="16510" b="22225"/>
            <wp:wrapNone/>
            <wp:docPr id="4100" name="Grafik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930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0D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08F9AFB" wp14:editId="70393A6A">
                <wp:simplePos x="0" y="0"/>
                <wp:positionH relativeFrom="column">
                  <wp:posOffset>3050540</wp:posOffset>
                </wp:positionH>
                <wp:positionV relativeFrom="paragraph">
                  <wp:posOffset>3551081</wp:posOffset>
                </wp:positionV>
                <wp:extent cx="511810" cy="260985"/>
                <wp:effectExtent l="19050" t="19050" r="21590" b="43815"/>
                <wp:wrapNone/>
                <wp:docPr id="4101" name="Eingekerbter Pfeil nach rechts 4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10" cy="26098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B9ACA7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Eingekerbter Pfeil nach rechts 4101" o:spid="_x0000_s1026" type="#_x0000_t94" style="position:absolute;margin-left:240.2pt;margin-top:279.6pt;width:40.3pt;height:20.5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" adj="16093" fillcolor="#b51783 [3204]" strokecolor="#590b40 [1604]" strokeweight="2pt"/>
            </w:pict>
          </mc:Fallback>
        </mc:AlternateContent>
      </w:r>
      <w:r w:rsidR="0072239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18D8013" wp14:editId="4C771C90">
                <wp:simplePos x="0" y="0"/>
                <wp:positionH relativeFrom="column">
                  <wp:posOffset>532263</wp:posOffset>
                </wp:positionH>
                <wp:positionV relativeFrom="paragraph">
                  <wp:posOffset>3282486</wp:posOffset>
                </wp:positionV>
                <wp:extent cx="2545307" cy="771098"/>
                <wp:effectExtent l="0" t="228600" r="26670" b="10160"/>
                <wp:wrapNone/>
                <wp:docPr id="4098" name="Abgerundete rechteckige Legende 4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307" cy="771098"/>
                        </a:xfrm>
                        <a:prstGeom prst="wedgeRoundRectCallout">
                          <a:avLst>
                            <a:gd name="adj1" fmla="val -20297"/>
                            <a:gd name="adj2" fmla="val -795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722393">
                            <w:pPr>
                              <w:spacing w:after="0" w:line="240" w:lineRule="auto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Wenn das Programm fertig </w:t>
                            </w:r>
                            <w:proofErr w:type="gramStart"/>
                            <w:r>
                              <w:rPr>
                                <w:color w:val="B4009E"/>
                              </w:rPr>
                              <w:t xml:space="preserve">ist, </w:t>
                            </w:r>
                            <w:r w:rsidR="00C61EA6">
                              <w:rPr>
                                <w:color w:val="B4009E"/>
                              </w:rPr>
                              <w:t xml:space="preserve"> </w:t>
                            </w:r>
                            <w:r>
                              <w:rPr>
                                <w:color w:val="B4009E"/>
                              </w:rPr>
                              <w:t>herunterladen</w:t>
                            </w:r>
                            <w:proofErr w:type="gramEnd"/>
                            <w:r w:rsidR="00C61EA6">
                              <w:rPr>
                                <w:color w:val="B4009E"/>
                              </w:rPr>
                              <w:t xml:space="preserve">, </w:t>
                            </w:r>
                            <w:proofErr w:type="spellStart"/>
                            <w:r w:rsidR="00C61EA6">
                              <w:rPr>
                                <w:color w:val="B4009E"/>
                              </w:rPr>
                              <w:t>micbo:bit</w:t>
                            </w:r>
                            <w:proofErr w:type="spellEnd"/>
                            <w:r w:rsidR="00C61EA6">
                              <w:rPr>
                                <w:color w:val="B4009E"/>
                              </w:rPr>
                              <w:t xml:space="preserve"> anschließen &amp; die Software auf MICROBIT kopieren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D8013" id="Abgerundete rechteckige Legende 4098" o:spid="_x0000_s1063" type="#_x0000_t62" style="position:absolute;margin-left:41.9pt;margin-top:258.45pt;width:200.4pt;height:60.7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" adj="6416,-6392" fillcolor="white [3205]" strokecolor="#7f7f7f [1605]" strokeweight="2pt">
                <v:textbox>
                  <w:txbxContent>
                    <w:p w:rsidR="00D225B4" w:rsidRPr="00F96D19" w:rsidRDefault="00D225B4" w:rsidP="00722393">
                      <w:pPr>
                        <w:spacing w:after="0" w:line="240" w:lineRule="auto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Wenn das Programm fertig </w:t>
                      </w:r>
                      <w:proofErr w:type="gramStart"/>
                      <w:r>
                        <w:rPr>
                          <w:color w:val="B4009E"/>
                        </w:rPr>
                        <w:t xml:space="preserve">ist, </w:t>
                      </w:r>
                      <w:r w:rsidR="00C61EA6">
                        <w:rPr>
                          <w:color w:val="B4009E"/>
                        </w:rPr>
                        <w:t xml:space="preserve"> </w:t>
                      </w:r>
                      <w:r>
                        <w:rPr>
                          <w:color w:val="B4009E"/>
                        </w:rPr>
                        <w:t>herunterladen</w:t>
                      </w:r>
                      <w:proofErr w:type="gramEnd"/>
                      <w:r w:rsidR="00C61EA6">
                        <w:rPr>
                          <w:color w:val="B4009E"/>
                        </w:rPr>
                        <w:t xml:space="preserve">, </w:t>
                      </w:r>
                      <w:proofErr w:type="spellStart"/>
                      <w:r w:rsidR="00C61EA6">
                        <w:rPr>
                          <w:color w:val="B4009E"/>
                        </w:rPr>
                        <w:t>micbo:bit</w:t>
                      </w:r>
                      <w:proofErr w:type="spellEnd"/>
                      <w:r w:rsidR="00C61EA6">
                        <w:rPr>
                          <w:color w:val="B4009E"/>
                        </w:rPr>
                        <w:t xml:space="preserve"> anschließen &amp; die Software auf MICROBIT kopieren</w:t>
                      </w:r>
                    </w:p>
                  </w:txbxContent>
                </v:textbox>
              </v:shape>
            </w:pict>
          </mc:Fallback>
        </mc:AlternateContent>
      </w:r>
      <w:r w:rsidR="0072239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5E01A99" wp14:editId="71692F14">
                <wp:simplePos x="0" y="0"/>
                <wp:positionH relativeFrom="column">
                  <wp:posOffset>4710904</wp:posOffset>
                </wp:positionH>
                <wp:positionV relativeFrom="paragraph">
                  <wp:posOffset>3690620</wp:posOffset>
                </wp:positionV>
                <wp:extent cx="1774825" cy="424180"/>
                <wp:effectExtent l="0" t="0" r="15875" b="13970"/>
                <wp:wrapNone/>
                <wp:docPr id="4103" name="Abgerundetes Rechteck 4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825" cy="424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1EA6" w:rsidRPr="00C61EA6" w:rsidRDefault="00C61EA6" w:rsidP="00C61EA6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C61EA6">
                              <w:rPr>
                                <w:b/>
                                <w:sz w:val="28"/>
                              </w:rPr>
                              <w:t>Und nun</w:t>
                            </w:r>
                            <w:r>
                              <w:rPr>
                                <w:b/>
                                <w:sz w:val="28"/>
                              </w:rPr>
                              <w:t>…</w:t>
                            </w:r>
                            <w:r w:rsidRPr="00C61EA6">
                              <w:rPr>
                                <w:b/>
                                <w:sz w:val="28"/>
                              </w:rPr>
                              <w:t xml:space="preserve"> T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esten </w:t>
                            </w:r>
                            <w:r w:rsidRPr="00C61EA6">
                              <w:rPr>
                                <w:b/>
                                <w:sz w:val="28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E01A99" id="Abgerundetes Rechteck 4103" o:spid="_x0000_s1064" style="position:absolute;margin-left:370.95pt;margin-top:290.6pt;width:139.75pt;height:33.4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" fillcolor="#b51783 [3204]" strokecolor="#590b40 [1604]" strokeweight="2pt">
                <v:textbox>
                  <w:txbxContent>
                    <w:p w:rsidR="00C61EA6" w:rsidRPr="00C61EA6" w:rsidRDefault="00C61EA6" w:rsidP="00C61EA6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C61EA6">
                        <w:rPr>
                          <w:b/>
                          <w:sz w:val="28"/>
                        </w:rPr>
                        <w:t>Und nun</w:t>
                      </w:r>
                      <w:r>
                        <w:rPr>
                          <w:b/>
                          <w:sz w:val="28"/>
                        </w:rPr>
                        <w:t>…</w:t>
                      </w:r>
                      <w:r w:rsidRPr="00C61EA6">
                        <w:rPr>
                          <w:b/>
                          <w:sz w:val="28"/>
                        </w:rPr>
                        <w:t xml:space="preserve"> T</w:t>
                      </w:r>
                      <w:r>
                        <w:rPr>
                          <w:b/>
                          <w:sz w:val="28"/>
                        </w:rPr>
                        <w:t xml:space="preserve">esten </w:t>
                      </w:r>
                      <w:r w:rsidRPr="00C61EA6">
                        <w:rPr>
                          <w:b/>
                          <w:sz w:val="28"/>
                        </w:rPr>
                        <w:sym w:font="Wingdings" w:char="F04A"/>
                      </w:r>
                    </w:p>
                  </w:txbxContent>
                </v:textbox>
              </v:roundrect>
            </w:pict>
          </mc:Fallback>
        </mc:AlternateContent>
      </w:r>
      <w:r w:rsidR="0072239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-1475105</wp:posOffset>
                </wp:positionH>
                <wp:positionV relativeFrom="paragraph">
                  <wp:posOffset>1704340</wp:posOffset>
                </wp:positionV>
                <wp:extent cx="3500120" cy="402590"/>
                <wp:effectExtent l="5715" t="0" r="0" b="0"/>
                <wp:wrapNone/>
                <wp:docPr id="4123" name="Textfeld 4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0120" cy="402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3890" w:rsidRPr="00E2696E" w:rsidRDefault="00943890">
                            <w:pPr>
                              <w:rPr>
                                <w:color w:val="B51783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96E">
                              <w:rPr>
                                <w:color w:val="B51783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https://makecode.microbit.org/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4123" o:spid="_x0000_s1065" type="#_x0000_t202" style="position:absolute;margin-left:-116.15pt;margin-top:134.2pt;width:275.6pt;height:31.7pt;rotation:-90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" filled="f" stroked="f" strokeweight=".5pt">
                <v:textbox>
                  <w:txbxContent>
                    <w:p w:rsidR="00943890" w:rsidRPr="00E2696E" w:rsidRDefault="00943890">
                      <w:pPr>
                        <w:rPr>
                          <w:color w:val="B51783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2696E">
                        <w:rPr>
                          <w:color w:val="B51783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https://makecode.microbit.org/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225B4" w:rsidRPr="00D225B4" w:rsidSect="00E2696E">
      <w:headerReference w:type="default" r:id="rId33"/>
      <w:footerReference w:type="default" r:id="rId34"/>
      <w:headerReference w:type="first" r:id="rId35"/>
      <w:footerReference w:type="first" r:id="rId36"/>
      <w:pgSz w:w="11906" w:h="16838" w:code="9"/>
      <w:pgMar w:top="1560" w:right="720" w:bottom="720" w:left="720" w:header="567" w:footer="26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0EAA" w:rsidRDefault="00D20EAA" w:rsidP="002675FC">
      <w:pPr>
        <w:spacing w:after="0" w:line="240" w:lineRule="auto"/>
      </w:pPr>
      <w:r>
        <w:separator/>
      </w:r>
    </w:p>
  </w:endnote>
  <w:endnote w:type="continuationSeparator" w:id="0">
    <w:p w:rsidR="00D20EAA" w:rsidRDefault="00D20EAA" w:rsidP="00267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214" w:rsidRPr="007D23BA" w:rsidRDefault="008734A6" w:rsidP="00E2696E">
    <w:pPr>
      <w:pStyle w:val="Fuzeile"/>
      <w:pBdr>
        <w:top w:val="single" w:sz="4" w:space="14" w:color="64666A" w:themeColor="text1"/>
      </w:pBdr>
      <w:tabs>
        <w:tab w:val="clear" w:pos="4536"/>
        <w:tab w:val="clear" w:pos="9072"/>
        <w:tab w:val="right" w:pos="10466"/>
      </w:tabs>
      <w:rPr>
        <w:color w:val="64666A" w:themeColor="text1"/>
        <w:szCs w:val="24"/>
        <w:lang w:val="en-US"/>
      </w:rPr>
    </w:pPr>
    <w:r>
      <w:rPr>
        <w:color w:val="64666A" w:themeColor="text1"/>
        <w:szCs w:val="24"/>
        <w:lang w:val="en-US"/>
      </w:rPr>
      <w:t>© 201</w:t>
    </w:r>
    <w:r w:rsidR="00B020C7">
      <w:rPr>
        <w:color w:val="64666A" w:themeColor="text1"/>
        <w:szCs w:val="24"/>
        <w:lang w:val="en-US"/>
      </w:rPr>
      <w:t>9</w:t>
    </w:r>
    <w:r w:rsidR="00C2112B">
      <w:rPr>
        <w:color w:val="64666A" w:themeColor="text1"/>
        <w:szCs w:val="24"/>
        <w:lang w:val="en-US"/>
      </w:rPr>
      <w:t xml:space="preserve"> </w:t>
    </w:r>
    <w:r w:rsidR="007D23BA" w:rsidRPr="007D23BA">
      <w:rPr>
        <w:color w:val="64666A" w:themeColor="text1"/>
        <w:szCs w:val="24"/>
        <w:lang w:val="en-US"/>
      </w:rPr>
      <w:t>Sybit GmbH – all rights reserved</w:t>
    </w:r>
    <w:r w:rsidR="00912214" w:rsidRPr="007D23BA">
      <w:rPr>
        <w:color w:val="64666A" w:themeColor="text1"/>
        <w:szCs w:val="24"/>
        <w:lang w:val="en-US"/>
      </w:rPr>
      <w:tab/>
    </w:r>
    <w:hyperlink r:id="rId1" w:history="1">
      <w:r w:rsidR="00E2696E" w:rsidRPr="00943CA8">
        <w:rPr>
          <w:rStyle w:val="Hyperlink"/>
          <w:szCs w:val="24"/>
          <w:lang w:val="en-US"/>
        </w:rPr>
        <w:t>www.sybit.de</w:t>
      </w:r>
    </w:hyperlink>
    <w:r w:rsidR="00E2696E">
      <w:rPr>
        <w:color w:val="64666A" w:themeColor="text1"/>
        <w:szCs w:val="24"/>
        <w:lang w:val="en-US"/>
      </w:rPr>
      <w:b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214" w:rsidRPr="00B7399A" w:rsidRDefault="00B7399A" w:rsidP="00912214">
    <w:pPr>
      <w:pStyle w:val="Fuzeile"/>
      <w:pBdr>
        <w:top w:val="single" w:sz="4" w:space="14" w:color="64666A" w:themeColor="text1"/>
      </w:pBdr>
      <w:tabs>
        <w:tab w:val="clear" w:pos="4536"/>
        <w:tab w:val="clear" w:pos="9072"/>
        <w:tab w:val="left" w:pos="975"/>
        <w:tab w:val="left" w:pos="1204"/>
        <w:tab w:val="center" w:pos="4678"/>
        <w:tab w:val="right" w:pos="9356"/>
      </w:tabs>
      <w:rPr>
        <w:color w:val="64666A" w:themeColor="text1"/>
        <w:szCs w:val="24"/>
        <w:lang w:val="en-US"/>
      </w:rPr>
    </w:pPr>
    <w:r w:rsidRPr="00B7399A">
      <w:rPr>
        <w:color w:val="64666A" w:themeColor="text1"/>
        <w:szCs w:val="24"/>
        <w:lang w:val="en-US"/>
      </w:rPr>
      <w:t>© 2015 Sybit GmbH – all rights reserved</w:t>
    </w:r>
    <w:r w:rsidR="00912214" w:rsidRPr="00B7399A">
      <w:rPr>
        <w:color w:val="64666A" w:themeColor="text1"/>
        <w:szCs w:val="24"/>
        <w:lang w:val="en-US"/>
      </w:rPr>
      <w:tab/>
    </w:r>
    <w:r w:rsidR="00912214" w:rsidRPr="00B7399A">
      <w:rPr>
        <w:color w:val="64666A" w:themeColor="text1"/>
        <w:szCs w:val="24"/>
        <w:lang w:val="en-US"/>
      </w:rPr>
      <w:tab/>
    </w:r>
    <w:proofErr w:type="spellStart"/>
    <w:r w:rsidR="00912214" w:rsidRPr="00B7399A">
      <w:rPr>
        <w:color w:val="64666A" w:themeColor="text1"/>
        <w:szCs w:val="24"/>
        <w:lang w:val="en-US"/>
      </w:rPr>
      <w:t>Seite</w:t>
    </w:r>
    <w:proofErr w:type="spellEnd"/>
    <w:r w:rsidR="00912214" w:rsidRPr="00B7399A">
      <w:rPr>
        <w:color w:val="64666A" w:themeColor="text1"/>
        <w:szCs w:val="24"/>
        <w:lang w:val="en-US"/>
      </w:rPr>
      <w:t xml:space="preserve"> </w:t>
    </w:r>
    <w:r w:rsidR="00912214" w:rsidRPr="00354426">
      <w:rPr>
        <w:color w:val="64666A" w:themeColor="text1"/>
        <w:szCs w:val="24"/>
      </w:rPr>
      <w:fldChar w:fldCharType="begin"/>
    </w:r>
    <w:r w:rsidR="00912214" w:rsidRPr="00B7399A">
      <w:rPr>
        <w:color w:val="64666A" w:themeColor="text1"/>
        <w:szCs w:val="24"/>
        <w:lang w:val="en-US"/>
      </w:rPr>
      <w:instrText>PAGE  \* Arabic  \* MERGEFORMAT</w:instrText>
    </w:r>
    <w:r w:rsidR="00912214" w:rsidRPr="00354426">
      <w:rPr>
        <w:color w:val="64666A" w:themeColor="text1"/>
        <w:szCs w:val="24"/>
      </w:rPr>
      <w:fldChar w:fldCharType="separate"/>
    </w:r>
    <w:r w:rsidR="007D23BA">
      <w:rPr>
        <w:noProof/>
        <w:color w:val="64666A" w:themeColor="text1"/>
        <w:szCs w:val="24"/>
        <w:lang w:val="en-US"/>
      </w:rPr>
      <w:t>1</w:t>
    </w:r>
    <w:r w:rsidR="00912214" w:rsidRPr="00354426">
      <w:rPr>
        <w:color w:val="64666A" w:themeColor="text1"/>
        <w:szCs w:val="24"/>
      </w:rPr>
      <w:fldChar w:fldCharType="end"/>
    </w:r>
    <w:r w:rsidR="00912214" w:rsidRPr="00B7399A">
      <w:rPr>
        <w:color w:val="64666A" w:themeColor="text1"/>
        <w:szCs w:val="24"/>
        <w:lang w:val="en-US"/>
      </w:rPr>
      <w:t xml:space="preserve"> / </w:t>
    </w:r>
    <w:r w:rsidR="00912214" w:rsidRPr="00354426">
      <w:rPr>
        <w:color w:val="64666A" w:themeColor="text1"/>
        <w:szCs w:val="24"/>
      </w:rPr>
      <w:fldChar w:fldCharType="begin"/>
    </w:r>
    <w:r w:rsidR="00912214" w:rsidRPr="00B7399A">
      <w:rPr>
        <w:color w:val="64666A" w:themeColor="text1"/>
        <w:szCs w:val="24"/>
        <w:lang w:val="en-US"/>
      </w:rPr>
      <w:instrText>NUMPAGES  \* Arabic  \* MERGEFORMAT</w:instrText>
    </w:r>
    <w:r w:rsidR="00912214" w:rsidRPr="00354426">
      <w:rPr>
        <w:color w:val="64666A" w:themeColor="text1"/>
        <w:szCs w:val="24"/>
      </w:rPr>
      <w:fldChar w:fldCharType="separate"/>
    </w:r>
    <w:r w:rsidR="006C35DE">
      <w:rPr>
        <w:noProof/>
        <w:color w:val="64666A" w:themeColor="text1"/>
        <w:szCs w:val="24"/>
        <w:lang w:val="en-US"/>
      </w:rPr>
      <w:t>2</w:t>
    </w:r>
    <w:r w:rsidR="00912214" w:rsidRPr="00354426">
      <w:rPr>
        <w:color w:val="64666A" w:themeColor="text1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0EAA" w:rsidRDefault="00D20EAA" w:rsidP="002675FC">
      <w:pPr>
        <w:spacing w:after="0" w:line="240" w:lineRule="auto"/>
      </w:pPr>
      <w:r>
        <w:separator/>
      </w:r>
    </w:p>
  </w:footnote>
  <w:footnote w:type="continuationSeparator" w:id="0">
    <w:p w:rsidR="00D20EAA" w:rsidRDefault="00D20EAA" w:rsidP="00267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214" w:rsidRPr="00E2696E" w:rsidRDefault="00E2696E" w:rsidP="00E2696E">
    <w:pPr>
      <w:pStyle w:val="Kopfzeile"/>
      <w:tabs>
        <w:tab w:val="clear" w:pos="4536"/>
        <w:tab w:val="clear" w:pos="9072"/>
      </w:tabs>
      <w:jc w:val="center"/>
      <w:rPr>
        <w:color w:val="64666A" w:themeColor="text1"/>
        <w:sz w:val="36"/>
      </w:rPr>
    </w:pPr>
    <w:r w:rsidRPr="00E2696E">
      <w:rPr>
        <w:noProof/>
        <w:sz w:val="48"/>
        <w:lang w:eastAsia="de-DE"/>
      </w:rPr>
      <w:drawing>
        <wp:anchor distT="0" distB="0" distL="114300" distR="114300" simplePos="0" relativeHeight="251662848" behindDoc="0" locked="0" layoutInCell="1" allowOverlap="1" wp14:anchorId="7FC5A673">
          <wp:simplePos x="0" y="0"/>
          <wp:positionH relativeFrom="column">
            <wp:posOffset>0</wp:posOffset>
          </wp:positionH>
          <wp:positionV relativeFrom="paragraph">
            <wp:posOffset>-103666</wp:posOffset>
          </wp:positionV>
          <wp:extent cx="862330" cy="408940"/>
          <wp:effectExtent l="0" t="0" r="0" b="0"/>
          <wp:wrapSquare wrapText="bothSides"/>
          <wp:docPr id="4127" name="Grafik 4127" descr="Foundation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undation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2330" cy="4089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E2696E">
      <w:rPr>
        <w:noProof/>
        <w:color w:val="64666A" w:themeColor="text1"/>
        <w:sz w:val="52"/>
        <w:lang w:eastAsia="de-DE"/>
      </w:rPr>
      <w:drawing>
        <wp:anchor distT="0" distB="0" distL="114300" distR="114300" simplePos="0" relativeHeight="251661824" behindDoc="0" locked="0" layoutInCell="1" allowOverlap="1">
          <wp:simplePos x="0" y="0"/>
          <wp:positionH relativeFrom="column">
            <wp:posOffset>5187950</wp:posOffset>
          </wp:positionH>
          <wp:positionV relativeFrom="paragraph">
            <wp:posOffset>35560</wp:posOffset>
          </wp:positionV>
          <wp:extent cx="1450975" cy="306705"/>
          <wp:effectExtent l="0" t="0" r="0" b="0"/>
          <wp:wrapSquare wrapText="bothSides"/>
          <wp:docPr id="4128" name="Grafik 41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0975" cy="3067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2696E">
      <w:rPr>
        <w:sz w:val="48"/>
      </w:rPr>
      <w:t xml:space="preserve">BBC </w:t>
    </w:r>
    <w:proofErr w:type="spellStart"/>
    <w:proofErr w:type="gramStart"/>
    <w:r w:rsidRPr="00E2696E">
      <w:rPr>
        <w:sz w:val="48"/>
      </w:rPr>
      <w:t>micro:bit</w:t>
    </w:r>
    <w:proofErr w:type="spellEnd"/>
    <w:proofErr w:type="gramEnd"/>
    <w:r w:rsidRPr="00E2696E">
      <w:rPr>
        <w:sz w:val="48"/>
      </w:rPr>
      <w:t xml:space="preserve"> </w:t>
    </w:r>
    <w:r w:rsidRPr="00E2696E">
      <w:rPr>
        <w:sz w:val="48"/>
      </w:rPr>
      <w:t>Cheat Sheet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214" w:rsidRDefault="00912214" w:rsidP="00912214">
    <w:pPr>
      <w:pStyle w:val="Kopfzeile"/>
      <w:tabs>
        <w:tab w:val="clear" w:pos="4536"/>
        <w:tab w:val="clear" w:pos="9072"/>
        <w:tab w:val="left" w:pos="851"/>
        <w:tab w:val="center" w:pos="4678"/>
        <w:tab w:val="right" w:pos="9356"/>
      </w:tabs>
      <w:spacing w:before="120"/>
      <w:rPr>
        <w:color w:val="64666A" w:themeColor="text1"/>
      </w:rPr>
    </w:pPr>
    <w:r w:rsidRPr="00354426">
      <w:rPr>
        <w:noProof/>
        <w:color w:val="64666A" w:themeColor="text1"/>
        <w:sz w:val="24"/>
        <w:lang w:eastAsia="de-DE"/>
      </w:rPr>
      <w:drawing>
        <wp:anchor distT="0" distB="0" distL="114300" distR="114300" simplePos="0" relativeHeight="251656704" behindDoc="0" locked="0" layoutInCell="1" allowOverlap="1" wp14:anchorId="4058760E" wp14:editId="1CB5BE59">
          <wp:simplePos x="0" y="0"/>
          <wp:positionH relativeFrom="page">
            <wp:posOffset>5055235</wp:posOffset>
          </wp:positionH>
          <wp:positionV relativeFrom="page">
            <wp:posOffset>360045</wp:posOffset>
          </wp:positionV>
          <wp:extent cx="1778400" cy="540000"/>
          <wp:effectExtent l="0" t="0" r="0" b="0"/>
          <wp:wrapSquare wrapText="bothSides"/>
          <wp:docPr id="4129" name="Grafik 41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ybit_2014_ohne_Clai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8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64666A" w:themeColor="text1"/>
      </w:rPr>
      <w:fldChar w:fldCharType="begin"/>
    </w:r>
    <w:r>
      <w:rPr>
        <w:color w:val="64666A" w:themeColor="text1"/>
      </w:rPr>
      <w:instrText xml:space="preserve"> FILENAME   \* MERGEFORMAT </w:instrText>
    </w:r>
    <w:r>
      <w:rPr>
        <w:color w:val="64666A" w:themeColor="text1"/>
      </w:rPr>
      <w:fldChar w:fldCharType="separate"/>
    </w:r>
    <w:r w:rsidR="00E64B8F">
      <w:rPr>
        <w:noProof/>
        <w:color w:val="64666A" w:themeColor="text1"/>
      </w:rPr>
      <w:t>Cheat Sheet.docx</w:t>
    </w:r>
    <w:r>
      <w:rPr>
        <w:color w:val="64666A" w:themeColor="text1"/>
      </w:rPr>
      <w:fldChar w:fldCharType="end"/>
    </w:r>
  </w:p>
  <w:p w:rsidR="00912214" w:rsidRPr="00354426" w:rsidRDefault="00912214" w:rsidP="00912214">
    <w:pPr>
      <w:pStyle w:val="Kopfzeile"/>
      <w:tabs>
        <w:tab w:val="clear" w:pos="4536"/>
        <w:tab w:val="clear" w:pos="9072"/>
        <w:tab w:val="left" w:pos="851"/>
        <w:tab w:val="center" w:pos="4678"/>
        <w:tab w:val="right" w:pos="9356"/>
      </w:tabs>
      <w:spacing w:before="120"/>
      <w:rPr>
        <w:color w:val="64666A" w:themeColor="text1"/>
      </w:rPr>
    </w:pPr>
    <w:r>
      <w:rPr>
        <w:color w:val="64666A" w:themeColor="text1"/>
      </w:rPr>
      <w:fldChar w:fldCharType="begin"/>
    </w:r>
    <w:r>
      <w:rPr>
        <w:color w:val="64666A" w:themeColor="text1"/>
      </w:rPr>
      <w:instrText xml:space="preserve"> SAVEDATE  \@ "dd.MM.yyyy"  \* MERGEFORMAT </w:instrText>
    </w:r>
    <w:r>
      <w:rPr>
        <w:color w:val="64666A" w:themeColor="text1"/>
      </w:rPr>
      <w:fldChar w:fldCharType="separate"/>
    </w:r>
    <w:r w:rsidR="00E64B8F">
      <w:rPr>
        <w:noProof/>
        <w:color w:val="64666A" w:themeColor="text1"/>
      </w:rPr>
      <w:t>26.02.2019</w:t>
    </w:r>
    <w:r>
      <w:rPr>
        <w:color w:val="64666A" w:themeColor="text1"/>
      </w:rPr>
      <w:fldChar w:fldCharType="end"/>
    </w:r>
  </w:p>
  <w:p w:rsidR="00912214" w:rsidRDefault="00912214" w:rsidP="00074888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A3636"/>
    <w:multiLevelType w:val="hybridMultilevel"/>
    <w:tmpl w:val="46A4690E"/>
    <w:lvl w:ilvl="0" w:tplc="53C4E7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7C5A2E"/>
    <w:multiLevelType w:val="hybridMultilevel"/>
    <w:tmpl w:val="5B0C4780"/>
    <w:lvl w:ilvl="0" w:tplc="550891D4">
      <w:start w:val="1"/>
      <w:numFmt w:val="bullet"/>
      <w:pStyle w:val="Listenabsatz"/>
      <w:lvlText w:val=""/>
      <w:lvlJc w:val="left"/>
      <w:pPr>
        <w:ind w:left="1440" w:hanging="360"/>
      </w:pPr>
      <w:rPr>
        <w:rFonts w:ascii="Symbol" w:hAnsi="Symbol" w:hint="default"/>
        <w:color w:val="B51783" w:themeColor="accent1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1E0A2F"/>
    <w:multiLevelType w:val="hybridMultilevel"/>
    <w:tmpl w:val="8CFAB5EE"/>
    <w:lvl w:ilvl="0" w:tplc="4BAA2B10">
      <w:start w:val="1"/>
      <w:numFmt w:val="decimal"/>
      <w:pStyle w:val="Nummerierung"/>
      <w:lvlText w:val="%1."/>
      <w:lvlJc w:val="left"/>
      <w:pPr>
        <w:ind w:left="644" w:hanging="360"/>
      </w:pPr>
      <w:rPr>
        <w:rFonts w:hint="default"/>
        <w:color w:val="B51783" w:themeColor="accen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76788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DDA20E9"/>
    <w:multiLevelType w:val="hybridMultilevel"/>
    <w:tmpl w:val="814CD066"/>
    <w:lvl w:ilvl="0" w:tplc="B694DE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B51783" w:themeColor="accent1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3A95AAE"/>
    <w:multiLevelType w:val="hybridMultilevel"/>
    <w:tmpl w:val="31F4BA02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8116BCD"/>
    <w:multiLevelType w:val="hybridMultilevel"/>
    <w:tmpl w:val="B9A801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5B"/>
    <w:rsid w:val="00001825"/>
    <w:rsid w:val="00007B9F"/>
    <w:rsid w:val="00053560"/>
    <w:rsid w:val="000566B3"/>
    <w:rsid w:val="00074888"/>
    <w:rsid w:val="000A2A43"/>
    <w:rsid w:val="000A5724"/>
    <w:rsid w:val="000B25F0"/>
    <w:rsid w:val="000D27DC"/>
    <w:rsid w:val="000E1A7E"/>
    <w:rsid w:val="000E705B"/>
    <w:rsid w:val="00106CCA"/>
    <w:rsid w:val="0016647E"/>
    <w:rsid w:val="001C5325"/>
    <w:rsid w:val="00210D78"/>
    <w:rsid w:val="00223C23"/>
    <w:rsid w:val="002675FC"/>
    <w:rsid w:val="0027471F"/>
    <w:rsid w:val="00276DFE"/>
    <w:rsid w:val="00285EC0"/>
    <w:rsid w:val="002A0B1B"/>
    <w:rsid w:val="002B5E47"/>
    <w:rsid w:val="002C05F9"/>
    <w:rsid w:val="002D6FA9"/>
    <w:rsid w:val="002E534E"/>
    <w:rsid w:val="002F319A"/>
    <w:rsid w:val="003074CD"/>
    <w:rsid w:val="003266C4"/>
    <w:rsid w:val="00332421"/>
    <w:rsid w:val="00354426"/>
    <w:rsid w:val="00390798"/>
    <w:rsid w:val="003C723A"/>
    <w:rsid w:val="003D00EF"/>
    <w:rsid w:val="003D6461"/>
    <w:rsid w:val="00412905"/>
    <w:rsid w:val="00454B4B"/>
    <w:rsid w:val="00492CA7"/>
    <w:rsid w:val="004A08CA"/>
    <w:rsid w:val="004A5DB9"/>
    <w:rsid w:val="004C69BE"/>
    <w:rsid w:val="004E3C71"/>
    <w:rsid w:val="004F045A"/>
    <w:rsid w:val="004F1B90"/>
    <w:rsid w:val="004F2CB5"/>
    <w:rsid w:val="00563169"/>
    <w:rsid w:val="00564040"/>
    <w:rsid w:val="005B2CDC"/>
    <w:rsid w:val="00632A14"/>
    <w:rsid w:val="00643D9C"/>
    <w:rsid w:val="00660EED"/>
    <w:rsid w:val="00680045"/>
    <w:rsid w:val="006954A8"/>
    <w:rsid w:val="006A6FEC"/>
    <w:rsid w:val="006C35DE"/>
    <w:rsid w:val="006F59EC"/>
    <w:rsid w:val="006F712A"/>
    <w:rsid w:val="00703AF4"/>
    <w:rsid w:val="0070558A"/>
    <w:rsid w:val="0072022A"/>
    <w:rsid w:val="00722393"/>
    <w:rsid w:val="00725009"/>
    <w:rsid w:val="00786E5B"/>
    <w:rsid w:val="007D23BA"/>
    <w:rsid w:val="007F2D94"/>
    <w:rsid w:val="008734A6"/>
    <w:rsid w:val="008744DB"/>
    <w:rsid w:val="00874D8E"/>
    <w:rsid w:val="008B355D"/>
    <w:rsid w:val="008B43DF"/>
    <w:rsid w:val="00912214"/>
    <w:rsid w:val="00932DAD"/>
    <w:rsid w:val="00943890"/>
    <w:rsid w:val="00986183"/>
    <w:rsid w:val="0099250D"/>
    <w:rsid w:val="009A1AE7"/>
    <w:rsid w:val="009A75EB"/>
    <w:rsid w:val="00A015A1"/>
    <w:rsid w:val="00A128D2"/>
    <w:rsid w:val="00A438CA"/>
    <w:rsid w:val="00A850D0"/>
    <w:rsid w:val="00AC05D9"/>
    <w:rsid w:val="00AC231C"/>
    <w:rsid w:val="00B020C7"/>
    <w:rsid w:val="00B41E96"/>
    <w:rsid w:val="00B6464C"/>
    <w:rsid w:val="00B7399A"/>
    <w:rsid w:val="00B9617F"/>
    <w:rsid w:val="00BA0726"/>
    <w:rsid w:val="00BA4386"/>
    <w:rsid w:val="00BC30C4"/>
    <w:rsid w:val="00C2112B"/>
    <w:rsid w:val="00C5768B"/>
    <w:rsid w:val="00C61EA6"/>
    <w:rsid w:val="00C63E32"/>
    <w:rsid w:val="00C87D88"/>
    <w:rsid w:val="00CD0AB1"/>
    <w:rsid w:val="00CD4AA9"/>
    <w:rsid w:val="00CF3B27"/>
    <w:rsid w:val="00D05EC7"/>
    <w:rsid w:val="00D20EAA"/>
    <w:rsid w:val="00D225B4"/>
    <w:rsid w:val="00D30453"/>
    <w:rsid w:val="00D4569C"/>
    <w:rsid w:val="00D4729D"/>
    <w:rsid w:val="00D71C3B"/>
    <w:rsid w:val="00D863F8"/>
    <w:rsid w:val="00DC2AA0"/>
    <w:rsid w:val="00E01D24"/>
    <w:rsid w:val="00E2696E"/>
    <w:rsid w:val="00E60379"/>
    <w:rsid w:val="00E64B8F"/>
    <w:rsid w:val="00E75DFE"/>
    <w:rsid w:val="00E806BC"/>
    <w:rsid w:val="00E81DD7"/>
    <w:rsid w:val="00E835F9"/>
    <w:rsid w:val="00ED6569"/>
    <w:rsid w:val="00EE4165"/>
    <w:rsid w:val="00EE59FA"/>
    <w:rsid w:val="00F21004"/>
    <w:rsid w:val="00F65BDA"/>
    <w:rsid w:val="00F73F8C"/>
    <w:rsid w:val="00F96D19"/>
    <w:rsid w:val="00FD0785"/>
    <w:rsid w:val="00FD61C9"/>
    <w:rsid w:val="00FE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DCEDD9"/>
  <w15:docId w15:val="{3A5CE4C8-663A-4B9C-BA67-B77C4FA8E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6A6FEC"/>
    <w:pPr>
      <w:spacing w:after="24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0566B3"/>
    <w:pPr>
      <w:keepNext/>
      <w:keepLines/>
      <w:numPr>
        <w:numId w:val="5"/>
      </w:numPr>
      <w:spacing w:before="240" w:after="120"/>
      <w:outlineLvl w:val="0"/>
    </w:pPr>
    <w:rPr>
      <w:rFonts w:ascii="Calibri" w:eastAsiaTheme="majorEastAsia" w:hAnsi="Calibri" w:cstheme="majorBidi"/>
      <w:bCs/>
      <w:sz w:val="36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566B3"/>
    <w:pPr>
      <w:keepNext/>
      <w:keepLines/>
      <w:numPr>
        <w:ilvl w:val="1"/>
        <w:numId w:val="5"/>
      </w:numPr>
      <w:spacing w:before="240" w:after="120"/>
      <w:outlineLvl w:val="1"/>
    </w:pPr>
    <w:rPr>
      <w:rFonts w:ascii="Calibri" w:eastAsiaTheme="majorEastAsia" w:hAnsi="Calibri" w:cstheme="majorBidi"/>
      <w:b/>
      <w:bCs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6A6FEC"/>
    <w:pPr>
      <w:keepNext/>
      <w:keepLines/>
      <w:numPr>
        <w:ilvl w:val="2"/>
        <w:numId w:val="5"/>
      </w:numPr>
      <w:spacing w:before="200" w:after="0"/>
      <w:outlineLvl w:val="2"/>
    </w:pPr>
    <w:rPr>
      <w:rFonts w:ascii="Calibri" w:eastAsiaTheme="majorEastAsia" w:hAnsi="Calibri" w:cstheme="majorBidi"/>
      <w:bCs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6A6FEC"/>
    <w:pPr>
      <w:keepNext/>
      <w:keepLines/>
      <w:numPr>
        <w:ilvl w:val="3"/>
        <w:numId w:val="5"/>
      </w:numPr>
      <w:spacing w:before="200" w:after="0"/>
      <w:outlineLvl w:val="3"/>
    </w:pPr>
    <w:rPr>
      <w:rFonts w:ascii="Calibri" w:eastAsiaTheme="majorEastAsia" w:hAnsi="Calibri" w:cstheme="majorBidi"/>
      <w:bCs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D05EC7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590B4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05EC7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90B4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05EC7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898B9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05EC7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898B9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05EC7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898B9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6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675FC"/>
  </w:style>
  <w:style w:type="paragraph" w:styleId="Fuzeile">
    <w:name w:val="footer"/>
    <w:basedOn w:val="Standard"/>
    <w:link w:val="FuzeileZchn"/>
    <w:uiPriority w:val="99"/>
    <w:unhideWhenUsed/>
    <w:rsid w:val="0026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675FC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67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675FC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2675FC"/>
    <w:rPr>
      <w:color w:val="808080"/>
    </w:rPr>
  </w:style>
  <w:style w:type="paragraph" w:styleId="StandardWeb">
    <w:name w:val="Normal (Web)"/>
    <w:basedOn w:val="Standard"/>
    <w:uiPriority w:val="99"/>
    <w:semiHidden/>
    <w:unhideWhenUsed/>
    <w:rsid w:val="004F2CB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566B3"/>
    <w:rPr>
      <w:rFonts w:ascii="Calibri" w:eastAsiaTheme="majorEastAsia" w:hAnsi="Calibri" w:cstheme="majorBidi"/>
      <w:bCs/>
      <w:sz w:val="36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566B3"/>
    <w:rPr>
      <w:rFonts w:ascii="Calibri" w:eastAsiaTheme="majorEastAsia" w:hAnsi="Calibri" w:cstheme="majorBidi"/>
      <w:b/>
      <w:bCs/>
      <w:sz w:val="24"/>
      <w:szCs w:val="26"/>
    </w:rPr>
  </w:style>
  <w:style w:type="paragraph" w:styleId="Listenabsatz">
    <w:name w:val="List Paragraph"/>
    <w:basedOn w:val="Standard"/>
    <w:uiPriority w:val="34"/>
    <w:qFormat/>
    <w:rsid w:val="005B2CDC"/>
    <w:pPr>
      <w:numPr>
        <w:numId w:val="3"/>
      </w:numPr>
      <w:ind w:left="284" w:hanging="284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D71C3B"/>
    <w:pPr>
      <w:spacing w:after="120"/>
      <w:contextualSpacing/>
    </w:pPr>
    <w:rPr>
      <w:rFonts w:ascii="Calibri" w:eastAsiaTheme="majorEastAsia" w:hAnsi="Calibri" w:cstheme="majorBidi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D71C3B"/>
    <w:rPr>
      <w:rFonts w:ascii="Calibri" w:eastAsiaTheme="majorEastAsia" w:hAnsi="Calibri" w:cstheme="majorBidi"/>
      <w:spacing w:val="5"/>
      <w:kern w:val="28"/>
      <w:sz w:val="52"/>
      <w:szCs w:val="52"/>
    </w:rPr>
  </w:style>
  <w:style w:type="paragraph" w:styleId="Zitat">
    <w:name w:val="Quote"/>
    <w:basedOn w:val="Standard"/>
    <w:next w:val="Standard"/>
    <w:link w:val="ZitatZchn"/>
    <w:uiPriority w:val="29"/>
    <w:qFormat/>
    <w:rsid w:val="000566B3"/>
    <w:pPr>
      <w:spacing w:before="240"/>
      <w:ind w:left="1134" w:right="1134"/>
    </w:pPr>
    <w:rPr>
      <w:i/>
      <w:iCs/>
      <w:color w:val="64666A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0566B3"/>
    <w:rPr>
      <w:i/>
      <w:iCs/>
      <w:color w:val="64666A" w:themeColor="text1"/>
    </w:rPr>
  </w:style>
  <w:style w:type="character" w:styleId="Hervorhebung">
    <w:name w:val="Emphasis"/>
    <w:basedOn w:val="Absatz-Standardschriftart"/>
    <w:uiPriority w:val="20"/>
    <w:qFormat/>
    <w:rsid w:val="00D71C3B"/>
    <w:rPr>
      <w:b w:val="0"/>
      <w:i w:val="0"/>
      <w:iCs/>
      <w:color w:val="B51783" w:themeColor="accent1"/>
    </w:rPr>
  </w:style>
  <w:style w:type="table" w:styleId="Tabellenraster">
    <w:name w:val="Table Grid"/>
    <w:basedOn w:val="NormaleTabelle"/>
    <w:uiPriority w:val="59"/>
    <w:rsid w:val="00D71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">
    <w:name w:val="Light Shading"/>
    <w:basedOn w:val="NormaleTabelle"/>
    <w:uiPriority w:val="60"/>
    <w:rsid w:val="00D71C3B"/>
    <w:pPr>
      <w:spacing w:after="0" w:line="240" w:lineRule="auto"/>
    </w:pPr>
    <w:rPr>
      <w:color w:val="4A4C4F" w:themeColor="text1" w:themeShade="BF"/>
    </w:rPr>
    <w:tblPr>
      <w:tblStyleRowBandSize w:val="1"/>
      <w:tblStyleColBandSize w:val="1"/>
      <w:tblBorders>
        <w:top w:val="single" w:sz="8" w:space="0" w:color="64666A" w:themeColor="text1"/>
        <w:bottom w:val="single" w:sz="8" w:space="0" w:color="64666A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4666A" w:themeColor="text1"/>
          <w:left w:val="nil"/>
          <w:bottom w:val="single" w:sz="8" w:space="0" w:color="64666A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4666A" w:themeColor="text1"/>
          <w:left w:val="nil"/>
          <w:bottom w:val="single" w:sz="8" w:space="0" w:color="64666A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A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8DA" w:themeFill="text1" w:themeFillTint="3F"/>
      </w:tcPr>
    </w:tblStylePr>
  </w:style>
  <w:style w:type="table" w:styleId="HelleListe">
    <w:name w:val="Light List"/>
    <w:basedOn w:val="NormaleTabelle"/>
    <w:uiPriority w:val="61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64666A" w:themeColor="text1"/>
        <w:left w:val="single" w:sz="8" w:space="0" w:color="64666A" w:themeColor="text1"/>
        <w:bottom w:val="single" w:sz="8" w:space="0" w:color="64666A" w:themeColor="text1"/>
        <w:right w:val="single" w:sz="8" w:space="0" w:color="64666A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4666A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4666A" w:themeColor="text1"/>
          <w:left w:val="single" w:sz="8" w:space="0" w:color="64666A" w:themeColor="text1"/>
          <w:bottom w:val="single" w:sz="8" w:space="0" w:color="64666A" w:themeColor="text1"/>
          <w:right w:val="single" w:sz="8" w:space="0" w:color="64666A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4666A" w:themeColor="text1"/>
          <w:left w:val="single" w:sz="8" w:space="0" w:color="64666A" w:themeColor="text1"/>
          <w:bottom w:val="single" w:sz="8" w:space="0" w:color="64666A" w:themeColor="text1"/>
          <w:right w:val="single" w:sz="8" w:space="0" w:color="64666A" w:themeColor="text1"/>
        </w:tcBorders>
      </w:tcPr>
    </w:tblStylePr>
    <w:tblStylePr w:type="band1Horz">
      <w:tblPr/>
      <w:tcPr>
        <w:tcBorders>
          <w:top w:val="single" w:sz="8" w:space="0" w:color="64666A" w:themeColor="text1"/>
          <w:left w:val="single" w:sz="8" w:space="0" w:color="64666A" w:themeColor="text1"/>
          <w:bottom w:val="single" w:sz="8" w:space="0" w:color="64666A" w:themeColor="text1"/>
          <w:right w:val="single" w:sz="8" w:space="0" w:color="64666A" w:themeColor="text1"/>
        </w:tcBorders>
      </w:tcPr>
    </w:tblStylePr>
  </w:style>
  <w:style w:type="table" w:styleId="MittlereSchattierung1">
    <w:name w:val="Medium Shading 1"/>
    <w:basedOn w:val="NormaleTabelle"/>
    <w:uiPriority w:val="63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898B90" w:themeColor="text1" w:themeTint="BF"/>
        <w:left w:val="single" w:sz="8" w:space="0" w:color="898B90" w:themeColor="text1" w:themeTint="BF"/>
        <w:bottom w:val="single" w:sz="8" w:space="0" w:color="898B90" w:themeColor="text1" w:themeTint="BF"/>
        <w:right w:val="single" w:sz="8" w:space="0" w:color="898B90" w:themeColor="text1" w:themeTint="BF"/>
        <w:insideH w:val="single" w:sz="8" w:space="0" w:color="898B9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8B90" w:themeColor="text1" w:themeTint="BF"/>
          <w:left w:val="single" w:sz="8" w:space="0" w:color="898B90" w:themeColor="text1" w:themeTint="BF"/>
          <w:bottom w:val="single" w:sz="8" w:space="0" w:color="898B90" w:themeColor="text1" w:themeTint="BF"/>
          <w:right w:val="single" w:sz="8" w:space="0" w:color="898B90" w:themeColor="text1" w:themeTint="BF"/>
          <w:insideH w:val="nil"/>
          <w:insideV w:val="nil"/>
        </w:tcBorders>
        <w:shd w:val="clear" w:color="auto" w:fill="64666A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8B90" w:themeColor="text1" w:themeTint="BF"/>
          <w:left w:val="single" w:sz="8" w:space="0" w:color="898B90" w:themeColor="text1" w:themeTint="BF"/>
          <w:bottom w:val="single" w:sz="8" w:space="0" w:color="898B90" w:themeColor="text1" w:themeTint="BF"/>
          <w:right w:val="single" w:sz="8" w:space="0" w:color="898B9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A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8DA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23B1EE" w:themeColor="accent4" w:themeTint="BF"/>
        <w:left w:val="single" w:sz="8" w:space="0" w:color="23B1EE" w:themeColor="accent4" w:themeTint="BF"/>
        <w:bottom w:val="single" w:sz="8" w:space="0" w:color="23B1EE" w:themeColor="accent4" w:themeTint="BF"/>
        <w:right w:val="single" w:sz="8" w:space="0" w:color="23B1EE" w:themeColor="accent4" w:themeTint="BF"/>
        <w:insideH w:val="single" w:sz="8" w:space="0" w:color="23B1E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3B1EE" w:themeColor="accent4" w:themeTint="BF"/>
          <w:left w:val="single" w:sz="8" w:space="0" w:color="23B1EE" w:themeColor="accent4" w:themeTint="BF"/>
          <w:bottom w:val="single" w:sz="8" w:space="0" w:color="23B1EE" w:themeColor="accent4" w:themeTint="BF"/>
          <w:right w:val="single" w:sz="8" w:space="0" w:color="23B1EE" w:themeColor="accent4" w:themeTint="BF"/>
          <w:insideH w:val="nil"/>
          <w:insideV w:val="nil"/>
        </w:tcBorders>
        <w:shd w:val="clear" w:color="auto" w:fill="0E83B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B1EE" w:themeColor="accent4" w:themeTint="BF"/>
          <w:left w:val="single" w:sz="8" w:space="0" w:color="23B1EE" w:themeColor="accent4" w:themeTint="BF"/>
          <w:bottom w:val="single" w:sz="8" w:space="0" w:color="23B1EE" w:themeColor="accent4" w:themeTint="BF"/>
          <w:right w:val="single" w:sz="8" w:space="0" w:color="23B1E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E5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6E5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FFD742" w:themeColor="accent5" w:themeTint="BF"/>
        <w:left w:val="single" w:sz="8" w:space="0" w:color="FFD742" w:themeColor="accent5" w:themeTint="BF"/>
        <w:bottom w:val="single" w:sz="8" w:space="0" w:color="FFD742" w:themeColor="accent5" w:themeTint="BF"/>
        <w:right w:val="single" w:sz="8" w:space="0" w:color="FFD742" w:themeColor="accent5" w:themeTint="BF"/>
        <w:insideH w:val="single" w:sz="8" w:space="0" w:color="FFD74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D742" w:themeColor="accent5" w:themeTint="BF"/>
          <w:left w:val="single" w:sz="8" w:space="0" w:color="FFD742" w:themeColor="accent5" w:themeTint="BF"/>
          <w:bottom w:val="single" w:sz="8" w:space="0" w:color="FFD742" w:themeColor="accent5" w:themeTint="BF"/>
          <w:right w:val="single" w:sz="8" w:space="0" w:color="FFD742" w:themeColor="accent5" w:themeTint="BF"/>
          <w:insideH w:val="nil"/>
          <w:insideV w:val="nil"/>
        </w:tcBorders>
        <w:shd w:val="clear" w:color="auto" w:fill="FFCB0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742" w:themeColor="accent5" w:themeTint="BF"/>
          <w:left w:val="single" w:sz="8" w:space="0" w:color="FFD742" w:themeColor="accent5" w:themeTint="BF"/>
          <w:bottom w:val="single" w:sz="8" w:space="0" w:color="FFD742" w:themeColor="accent5" w:themeTint="BF"/>
          <w:right w:val="single" w:sz="8" w:space="0" w:color="FFD74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2C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Raster3">
    <w:name w:val="Medium Grid 3"/>
    <w:basedOn w:val="NormaleTabelle"/>
    <w:uiPriority w:val="69"/>
    <w:rsid w:val="00D05EC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8DA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4666A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4666A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4666A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4666A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B2B5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B2B5" w:themeFill="text1" w:themeFillTint="7F"/>
      </w:tcPr>
    </w:tblStylePr>
  </w:style>
  <w:style w:type="paragraph" w:customStyle="1" w:styleId="Nummerierung">
    <w:name w:val="Nummerierung"/>
    <w:basedOn w:val="Listenabsatz"/>
    <w:qFormat/>
    <w:rsid w:val="00D05EC7"/>
    <w:pPr>
      <w:numPr>
        <w:numId w:val="4"/>
      </w:numPr>
      <w:ind w:left="284" w:hanging="284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6A6FEC"/>
    <w:rPr>
      <w:rFonts w:ascii="Calibri" w:eastAsiaTheme="majorEastAsia" w:hAnsi="Calibri" w:cstheme="majorBidi"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A6FEC"/>
    <w:rPr>
      <w:rFonts w:ascii="Calibri" w:eastAsiaTheme="majorEastAsia" w:hAnsi="Calibri" w:cstheme="majorBidi"/>
      <w:bCs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05EC7"/>
    <w:rPr>
      <w:rFonts w:asciiTheme="majorHAnsi" w:eastAsiaTheme="majorEastAsia" w:hAnsiTheme="majorHAnsi" w:cstheme="majorBidi"/>
      <w:color w:val="590B4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05EC7"/>
    <w:rPr>
      <w:rFonts w:asciiTheme="majorHAnsi" w:eastAsiaTheme="majorEastAsia" w:hAnsiTheme="majorHAnsi" w:cstheme="majorBidi"/>
      <w:i/>
      <w:iCs/>
      <w:color w:val="590B4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05EC7"/>
    <w:rPr>
      <w:rFonts w:asciiTheme="majorHAnsi" w:eastAsiaTheme="majorEastAsia" w:hAnsiTheme="majorHAnsi" w:cstheme="majorBidi"/>
      <w:i/>
      <w:iCs/>
      <w:color w:val="898B9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05EC7"/>
    <w:rPr>
      <w:rFonts w:asciiTheme="majorHAnsi" w:eastAsiaTheme="majorEastAsia" w:hAnsiTheme="majorHAnsi" w:cstheme="majorBidi"/>
      <w:color w:val="898B9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05EC7"/>
    <w:rPr>
      <w:rFonts w:asciiTheme="majorHAnsi" w:eastAsiaTheme="majorEastAsia" w:hAnsiTheme="majorHAnsi" w:cstheme="majorBidi"/>
      <w:i/>
      <w:iCs/>
      <w:color w:val="898B90" w:themeColor="text1" w:themeTint="BF"/>
      <w:sz w:val="20"/>
      <w:szCs w:val="20"/>
    </w:rPr>
  </w:style>
  <w:style w:type="paragraph" w:styleId="KeinLeerraum">
    <w:name w:val="No Spacing"/>
    <w:link w:val="KeinLeerraumZchn"/>
    <w:uiPriority w:val="1"/>
    <w:qFormat/>
    <w:rsid w:val="00074888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74888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54426"/>
    <w:pPr>
      <w:numPr>
        <w:numId w:val="0"/>
      </w:numPr>
      <w:spacing w:before="480" w:after="0"/>
      <w:outlineLvl w:val="9"/>
    </w:pPr>
    <w:rPr>
      <w:rFonts w:asciiTheme="majorHAnsi" w:hAnsiTheme="majorHAnsi"/>
      <w:b/>
      <w:color w:val="871161" w:themeColor="accent1" w:themeShade="BF"/>
      <w:sz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1004"/>
    <w:pPr>
      <w:tabs>
        <w:tab w:val="left" w:pos="567"/>
        <w:tab w:val="right" w:leader="dot" w:pos="9639"/>
      </w:tabs>
      <w:spacing w:before="240" w:after="0"/>
    </w:pPr>
    <w:rPr>
      <w:b/>
      <w:sz w:val="32"/>
    </w:rPr>
  </w:style>
  <w:style w:type="paragraph" w:styleId="Verzeichnis2">
    <w:name w:val="toc 2"/>
    <w:basedOn w:val="Standard"/>
    <w:next w:val="Standard"/>
    <w:autoRedefine/>
    <w:uiPriority w:val="39"/>
    <w:unhideWhenUsed/>
    <w:rsid w:val="00F21004"/>
    <w:pPr>
      <w:tabs>
        <w:tab w:val="left" w:pos="1134"/>
        <w:tab w:val="right" w:leader="dot" w:pos="9639"/>
      </w:tabs>
      <w:spacing w:before="120" w:after="0"/>
      <w:ind w:left="567"/>
    </w:pPr>
    <w:rPr>
      <w:sz w:val="24"/>
    </w:rPr>
  </w:style>
  <w:style w:type="character" w:styleId="Hyperlink">
    <w:name w:val="Hyperlink"/>
    <w:basedOn w:val="Absatz-Standardschriftart"/>
    <w:uiPriority w:val="99"/>
    <w:unhideWhenUsed/>
    <w:rsid w:val="00354426"/>
    <w:rPr>
      <w:color w:val="B51783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F21004"/>
    <w:pPr>
      <w:tabs>
        <w:tab w:val="left" w:pos="1843"/>
        <w:tab w:val="right" w:leader="dot" w:pos="9639"/>
      </w:tabs>
      <w:spacing w:before="60" w:after="0"/>
      <w:ind w:left="1134"/>
    </w:pPr>
  </w:style>
  <w:style w:type="table" w:styleId="HelleListe-Akzent4">
    <w:name w:val="Light List Accent 4"/>
    <w:basedOn w:val="NormaleTabelle"/>
    <w:uiPriority w:val="61"/>
    <w:rsid w:val="003074CD"/>
    <w:pPr>
      <w:spacing w:after="0" w:line="240" w:lineRule="auto"/>
    </w:pPr>
    <w:tblPr>
      <w:tblStyleRowBandSize w:val="1"/>
      <w:tblStyleColBandSize w:val="1"/>
      <w:tblBorders>
        <w:top w:val="single" w:sz="8" w:space="0" w:color="0E83B5" w:themeColor="accent4"/>
        <w:left w:val="single" w:sz="8" w:space="0" w:color="0E83B5" w:themeColor="accent4"/>
        <w:bottom w:val="single" w:sz="8" w:space="0" w:color="0E83B5" w:themeColor="accent4"/>
        <w:right w:val="single" w:sz="8" w:space="0" w:color="0E83B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E83B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E83B5" w:themeColor="accent4"/>
          <w:left w:val="single" w:sz="8" w:space="0" w:color="0E83B5" w:themeColor="accent4"/>
          <w:bottom w:val="single" w:sz="8" w:space="0" w:color="0E83B5" w:themeColor="accent4"/>
          <w:right w:val="single" w:sz="8" w:space="0" w:color="0E83B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E83B5" w:themeColor="accent4"/>
          <w:left w:val="single" w:sz="8" w:space="0" w:color="0E83B5" w:themeColor="accent4"/>
          <w:bottom w:val="single" w:sz="8" w:space="0" w:color="0E83B5" w:themeColor="accent4"/>
          <w:right w:val="single" w:sz="8" w:space="0" w:color="0E83B5" w:themeColor="accent4"/>
        </w:tcBorders>
      </w:tcPr>
    </w:tblStylePr>
    <w:tblStylePr w:type="band1Horz">
      <w:tblPr/>
      <w:tcPr>
        <w:tcBorders>
          <w:top w:val="single" w:sz="8" w:space="0" w:color="0E83B5" w:themeColor="accent4"/>
          <w:left w:val="single" w:sz="8" w:space="0" w:color="0E83B5" w:themeColor="accent4"/>
          <w:bottom w:val="single" w:sz="8" w:space="0" w:color="0E83B5" w:themeColor="accent4"/>
          <w:right w:val="single" w:sz="8" w:space="0" w:color="0E83B5" w:themeColor="accent4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E269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7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microsoft.com/office/2007/relationships/hdphoto" Target="media/hdphoto7.wdp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hdphoto" Target="media/hdphoto4.wdp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microsoft.com/office/2007/relationships/hdphoto" Target="media/hdphoto8.wdp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2.wdp"/><Relationship Id="rId22" Type="http://schemas.microsoft.com/office/2007/relationships/hdphoto" Target="media/hdphoto5.wdp"/><Relationship Id="rId27" Type="http://schemas.openxmlformats.org/officeDocument/2006/relationships/image" Target="media/image13.png"/><Relationship Id="rId30" Type="http://schemas.microsoft.com/office/2007/relationships/hdphoto" Target="media/hdphoto9.wdp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ybit.d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Common\Dokumentvorlagen\Sybit_Organisation\Word-Vorlage-hoch.dotx" TargetMode="External"/></Relationships>
</file>

<file path=word/theme/theme1.xml><?xml version="1.0" encoding="utf-8"?>
<a:theme xmlns:a="http://schemas.openxmlformats.org/drawingml/2006/main" name="Sybit-Design">
  <a:themeElements>
    <a:clrScheme name="Sybit-Designfarben">
      <a:dk1>
        <a:srgbClr val="64666A"/>
      </a:dk1>
      <a:lt1>
        <a:sysClr val="window" lastClr="FFFFFF"/>
      </a:lt1>
      <a:dk2>
        <a:srgbClr val="64666A"/>
      </a:dk2>
      <a:lt2>
        <a:srgbClr val="E0E0E2"/>
      </a:lt2>
      <a:accent1>
        <a:srgbClr val="B51783"/>
      </a:accent1>
      <a:accent2>
        <a:srgbClr val="FFFFFF"/>
      </a:accent2>
      <a:accent3>
        <a:srgbClr val="17C27D"/>
      </a:accent3>
      <a:accent4>
        <a:srgbClr val="0E83B5"/>
      </a:accent4>
      <a:accent5>
        <a:srgbClr val="FFCB04"/>
      </a:accent5>
      <a:accent6>
        <a:srgbClr val="66696C"/>
      </a:accent6>
      <a:hlink>
        <a:srgbClr val="B51783"/>
      </a:hlink>
      <a:folHlink>
        <a:srgbClr val="B51783"/>
      </a:folHlink>
    </a:clrScheme>
    <a:fontScheme name="Sybit PPT-Schrift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8B5D4D-B529-4BEA-B3C2-CABB7A226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Word-Vorlage-hoch.dotx</Template>
  <TotalTime>0</TotalTime>
  <Pages>2</Pages>
  <Words>14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Sybit GmbH</Company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Grel, Yulia</dc:creator>
  <cp:lastModifiedBy>Strittmatter, Stephan</cp:lastModifiedBy>
  <cp:revision>30</cp:revision>
  <cp:lastPrinted>2019-02-26T15:09:00Z</cp:lastPrinted>
  <dcterms:created xsi:type="dcterms:W3CDTF">2018-04-20T06:35:00Z</dcterms:created>
  <dcterms:modified xsi:type="dcterms:W3CDTF">2019-02-26T15:22:00Z</dcterms:modified>
</cp:coreProperties>
</file>